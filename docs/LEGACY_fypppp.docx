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Bidi"/>
          <w:sz w:val="32"/>
          <w:lang w:val="en-MY"/>
        </w:rPr>
        <w:alias w:val="Title"/>
        <w:tag w:val="Title"/>
        <w:id w:val="-158851104"/>
        <w:lock w:val="sdtLocked"/>
        <w:placeholder>
          <w:docPart w:val="9BF9D8E24AAC4C4886DC8DEA570CD262"/>
        </w:placeholder>
      </w:sdtPr>
      <w:sdtEndPr>
        <w:rPr>
          <w:rFonts w:cs="Times New Roman"/>
          <w:sz w:val="28"/>
          <w:lang w:val="en-US"/>
        </w:rPr>
      </w:sdtEndPr>
      <w:sdtContent>
        <w:sdt>
          <w:sdtPr>
            <w:rPr>
              <w:rFonts w:cstheme="minorBidi"/>
              <w:sz w:val="32"/>
              <w:lang w:val="en-MY"/>
            </w:rPr>
            <w:alias w:val="Title"/>
            <w:tag w:val="Title"/>
            <w:id w:val="-375309594"/>
            <w:placeholder>
              <w:docPart w:val="5CC53B1E67214129AB918E53D2D4D465"/>
            </w:placeholder>
          </w:sdtPr>
          <w:sdtEndPr>
            <w:rPr>
              <w:rFonts w:cs="Times New Roman"/>
              <w:sz w:val="28"/>
              <w:lang w:val="en-US"/>
            </w:rPr>
          </w:sdtEndPr>
          <w:sdtContent>
            <w:p w14:paraId="392C5589" w14:textId="0EDE5ADF" w:rsidR="004E63E5" w:rsidRDefault="00ED6561" w:rsidP="001668CF">
              <w:pPr>
                <w:pStyle w:val="COVER-TITLEPAGEUNITEN"/>
              </w:pPr>
              <w:r>
                <w:t>Tap and Track</w:t>
              </w:r>
            </w:p>
          </w:sdtContent>
        </w:sdt>
      </w:sdtContent>
    </w:sdt>
    <w:sdt>
      <w:sdtPr>
        <w:id w:val="775839846"/>
        <w:placeholder>
          <w:docPart w:val="6316E0DF8C584930822E9189BA1471C3"/>
        </w:placeholder>
      </w:sdtPr>
      <w:sdtEndPr/>
      <w:sdtContent>
        <w:p w14:paraId="74DA2AA1" w14:textId="77777777" w:rsidR="009250EE" w:rsidRDefault="009250EE" w:rsidP="001668CF"/>
        <w:p w14:paraId="70A255BA" w14:textId="77777777" w:rsidR="00633022" w:rsidRDefault="00633022" w:rsidP="001668CF"/>
        <w:p w14:paraId="1EBFA880" w14:textId="77777777" w:rsidR="00633022" w:rsidRDefault="00633022" w:rsidP="001668CF"/>
        <w:p w14:paraId="39AFE794" w14:textId="77777777" w:rsidR="00633022" w:rsidRDefault="00633022" w:rsidP="001668CF"/>
        <w:p w14:paraId="2C53F1A2" w14:textId="77777777" w:rsidR="00633022" w:rsidRDefault="00633022" w:rsidP="001668CF"/>
        <w:p w14:paraId="2B6997AA" w14:textId="77777777" w:rsidR="009250EE" w:rsidRPr="009250EE" w:rsidRDefault="00523856" w:rsidP="001668CF"/>
      </w:sdtContent>
    </w:sdt>
    <w:sdt>
      <w:sdtPr>
        <w:rPr>
          <w:rFonts w:cstheme="minorBidi"/>
          <w:sz w:val="22"/>
          <w:lang w:val="en-MY"/>
        </w:rPr>
        <w:id w:val="-963567093"/>
        <w:placeholder>
          <w:docPart w:val="6316E0DF8C584930822E9189BA1471C3"/>
        </w:placeholder>
      </w:sdtPr>
      <w:sdtEndPr>
        <w:rPr>
          <w:rFonts w:cs="Times New Roman"/>
          <w:sz w:val="28"/>
          <w:lang w:val="en-US"/>
        </w:rPr>
      </w:sdtEndPr>
      <w:sdtContent>
        <w:sdt>
          <w:sdtPr>
            <w:alias w:val="Student Name"/>
            <w:tag w:val="Student Name"/>
            <w:id w:val="-1246259395"/>
            <w:lock w:val="sdtLocked"/>
            <w:placeholder>
              <w:docPart w:val="6316E0DF8C584930822E9189BA1471C3"/>
            </w:placeholder>
          </w:sdtPr>
          <w:sdtEndPr/>
          <w:sdtContent>
            <w:p w14:paraId="0CEC16FF" w14:textId="27676C88" w:rsidR="009250EE" w:rsidRPr="00341964" w:rsidRDefault="00ED6561" w:rsidP="00367015">
              <w:pPr>
                <w:pStyle w:val="COVER-TITLEPAGEUNITEN"/>
              </w:pPr>
              <w:r>
                <w:t xml:space="preserve">Muhamad Irfan bin </w:t>
              </w:r>
              <w:proofErr w:type="spellStart"/>
              <w:r>
                <w:t>Zuhaimin</w:t>
              </w:r>
              <w:proofErr w:type="spellEnd"/>
            </w:p>
          </w:sdtContent>
        </w:sdt>
      </w:sdtContent>
    </w:sdt>
    <w:sdt>
      <w:sdtPr>
        <w:id w:val="-1032109070"/>
        <w:lock w:val="sdtLocked"/>
        <w:placeholder>
          <w:docPart w:val="6316E0DF8C584930822E9189BA1471C3"/>
        </w:placeholder>
      </w:sdtPr>
      <w:sdtEndPr/>
      <w:sdtContent>
        <w:p w14:paraId="583AFDFE" w14:textId="77777777" w:rsidR="00633022" w:rsidRDefault="00633022" w:rsidP="001668CF"/>
        <w:p w14:paraId="6A2ECC71" w14:textId="77777777" w:rsidR="00633022" w:rsidRDefault="00633022" w:rsidP="001668CF"/>
        <w:p w14:paraId="2065FCB8" w14:textId="77777777" w:rsidR="000F47CE" w:rsidRDefault="000F47CE" w:rsidP="001668CF"/>
        <w:p w14:paraId="039CE761" w14:textId="77777777" w:rsidR="000F47CE" w:rsidRDefault="000F47CE" w:rsidP="001668CF"/>
        <w:p w14:paraId="3565211F" w14:textId="77777777" w:rsidR="000F47CE" w:rsidRDefault="000F47CE" w:rsidP="001668CF"/>
        <w:p w14:paraId="03B47489" w14:textId="77777777" w:rsidR="000F47CE" w:rsidRDefault="000F47CE" w:rsidP="001668CF"/>
        <w:p w14:paraId="3CE7702E" w14:textId="77777777" w:rsidR="000F47CE" w:rsidRDefault="000F47CE" w:rsidP="001668CF"/>
        <w:p w14:paraId="15C76855" w14:textId="77777777" w:rsidR="000F47CE" w:rsidRDefault="000F47CE" w:rsidP="001668CF"/>
        <w:p w14:paraId="1DFA53A2" w14:textId="77777777" w:rsidR="000F47CE" w:rsidRDefault="000F47CE" w:rsidP="001668CF"/>
        <w:p w14:paraId="27671DA8" w14:textId="77777777" w:rsidR="00341964" w:rsidRPr="00341964" w:rsidRDefault="00523856" w:rsidP="001668CF"/>
      </w:sdtContent>
    </w:sdt>
    <w:sdt>
      <w:sdtPr>
        <w:alias w:val="MONTH YEAR"/>
        <w:tag w:val="MONTH YEAR"/>
        <w:id w:val="1841502382"/>
        <w:placeholder>
          <w:docPart w:val="9258348D0E5345B393B4838B7CBB5C6B"/>
        </w:placeholder>
      </w:sdtPr>
      <w:sdtEndPr/>
      <w:sdtContent>
        <w:p w14:paraId="39E98B86" w14:textId="77777777" w:rsidR="00341964" w:rsidRPr="00341964" w:rsidRDefault="004F3EF1" w:rsidP="00367015">
          <w:pPr>
            <w:pStyle w:val="COVER-TITLEPAGEUNITEN"/>
          </w:pPr>
          <w:r>
            <w:t>JANUARY</w:t>
          </w:r>
          <w:r w:rsidR="00341964" w:rsidRPr="00341964">
            <w:t xml:space="preserve"> 20</w:t>
          </w:r>
          <w:r>
            <w:t>25</w:t>
          </w:r>
        </w:p>
      </w:sdtContent>
    </w:sdt>
    <w:p w14:paraId="4F9A772F" w14:textId="77777777" w:rsidR="00341964" w:rsidRDefault="00341964" w:rsidP="00367015">
      <w:pPr>
        <w:pStyle w:val="COVER-TITLEPAGEUNITEN"/>
      </w:pPr>
    </w:p>
    <w:p w14:paraId="73DB284D" w14:textId="77777777" w:rsidR="00341964" w:rsidRDefault="00341964" w:rsidP="00590DDC">
      <w:pPr>
        <w:sectPr w:rsidR="00341964" w:rsidSect="00B01427">
          <w:headerReference w:type="default" r:id="rId8"/>
          <w:footerReference w:type="default" r:id="rId9"/>
          <w:pgSz w:w="11906" w:h="16838"/>
          <w:pgMar w:top="1440" w:right="1440" w:bottom="1440" w:left="1985" w:header="706" w:footer="432" w:gutter="0"/>
          <w:pgNumType w:fmt="lowerRoman" w:start="1"/>
          <w:cols w:space="708"/>
          <w:titlePg/>
          <w:docGrid w:linePitch="360"/>
        </w:sectPr>
      </w:pPr>
    </w:p>
    <w:sdt>
      <w:sdtPr>
        <w:rPr>
          <w:rFonts w:cstheme="minorBidi"/>
          <w:b w:val="0"/>
          <w:bCs w:val="0"/>
          <w:sz w:val="32"/>
          <w:lang w:val="en-MY"/>
        </w:rPr>
        <w:alias w:val="Title"/>
        <w:tag w:val="Title"/>
        <w:id w:val="1192950045"/>
        <w:placeholder>
          <w:docPart w:val="2476F0B86832457589A5D473B38376A5"/>
        </w:placeholder>
      </w:sdtPr>
      <w:sdtEndPr>
        <w:rPr>
          <w:sz w:val="28"/>
          <w:szCs w:val="28"/>
        </w:rPr>
      </w:sdtEndPr>
      <w:sdtContent>
        <w:p w14:paraId="36B58C6D" w14:textId="7562155C" w:rsidR="00C66937" w:rsidRDefault="00ED6561" w:rsidP="00940569">
          <w:pPr>
            <w:pStyle w:val="COVER-TITLEPAGEUNITEN"/>
          </w:pPr>
          <w:r>
            <w:t xml:space="preserve">Tap and </w:t>
          </w:r>
          <w:r w:rsidR="000E449B">
            <w:t>T</w:t>
          </w:r>
          <w:r>
            <w:t>rack</w:t>
          </w:r>
          <w:r w:rsidR="00C66937">
            <w:t>,</w:t>
          </w:r>
        </w:p>
        <w:p w14:paraId="39A61732" w14:textId="6E4202AB" w:rsidR="00341964" w:rsidRPr="00C66937" w:rsidRDefault="00C66937" w:rsidP="00C66937">
          <w:pPr>
            <w:jc w:val="center"/>
            <w:rPr>
              <w:b/>
              <w:bCs/>
              <w:sz w:val="28"/>
              <w:szCs w:val="28"/>
              <w:lang w:val="en-US"/>
            </w:rPr>
          </w:pPr>
          <w:r>
            <w:rPr>
              <w:b/>
              <w:bCs/>
              <w:sz w:val="28"/>
              <w:szCs w:val="28"/>
            </w:rPr>
            <w:t>A</w:t>
          </w:r>
          <w:r w:rsidR="00055CA3">
            <w:rPr>
              <w:b/>
              <w:bCs/>
              <w:sz w:val="28"/>
              <w:szCs w:val="28"/>
            </w:rPr>
            <w:t xml:space="preserve"> Mobile Application Attendance System</w:t>
          </w:r>
        </w:p>
      </w:sdtContent>
    </w:sdt>
    <w:sdt>
      <w:sdtPr>
        <w:id w:val="-735625483"/>
        <w:lock w:val="sdtLocked"/>
        <w:placeholder>
          <w:docPart w:val="6316E0DF8C584930822E9189BA1471C3"/>
        </w:placeholder>
      </w:sdtPr>
      <w:sdtEndPr/>
      <w:sdtContent>
        <w:p w14:paraId="33D4B181" w14:textId="77777777" w:rsidR="00341964" w:rsidRDefault="00341964" w:rsidP="001668CF"/>
        <w:p w14:paraId="01AA81A0" w14:textId="77777777" w:rsidR="00341964" w:rsidRDefault="00341964" w:rsidP="001668CF"/>
        <w:p w14:paraId="053B8FDA" w14:textId="77777777" w:rsidR="00341964" w:rsidRDefault="00341964" w:rsidP="001668CF"/>
        <w:p w14:paraId="590A3E91" w14:textId="77777777" w:rsidR="005D04B7" w:rsidRDefault="005D04B7" w:rsidP="001668CF"/>
        <w:p w14:paraId="790F1D20" w14:textId="77777777" w:rsidR="005D04B7" w:rsidRDefault="005D04B7" w:rsidP="001668CF"/>
        <w:p w14:paraId="53DD4B16" w14:textId="77777777" w:rsidR="00341964" w:rsidRPr="009250EE" w:rsidRDefault="00523856" w:rsidP="001668CF"/>
      </w:sdtContent>
    </w:sdt>
    <w:sdt>
      <w:sdtPr>
        <w:rPr>
          <w:rFonts w:cstheme="minorBidi"/>
          <w:sz w:val="22"/>
          <w:lang w:val="en-MY"/>
        </w:rPr>
        <w:id w:val="1154107640"/>
        <w:placeholder>
          <w:docPart w:val="D2B7D79FC7DB493A89CBDD5C740003FA"/>
        </w:placeholder>
      </w:sdtPr>
      <w:sdtEndPr>
        <w:rPr>
          <w:rFonts w:cs="Times New Roman"/>
          <w:sz w:val="28"/>
          <w:lang w:val="en-US"/>
        </w:rPr>
      </w:sdtEndPr>
      <w:sdtContent>
        <w:sdt>
          <w:sdtPr>
            <w:alias w:val="Student Name"/>
            <w:tag w:val="Student Name"/>
            <w:id w:val="-1658760385"/>
            <w:placeholder>
              <w:docPart w:val="D2B7D79FC7DB493A89CBDD5C740003FA"/>
            </w:placeholder>
          </w:sdtPr>
          <w:sdtEndPr/>
          <w:sdtContent>
            <w:p w14:paraId="6B966B93" w14:textId="2D61912F" w:rsidR="00833E1F" w:rsidRPr="00341964" w:rsidRDefault="000E449B" w:rsidP="00367015">
              <w:pPr>
                <w:pStyle w:val="COVER-TITLEPAGEUNITEN"/>
              </w:pPr>
              <w:r>
                <w:t xml:space="preserve">Muhamad Irfan bin </w:t>
              </w:r>
              <w:proofErr w:type="spellStart"/>
              <w:r>
                <w:t>Zuhaimin</w:t>
              </w:r>
              <w:proofErr w:type="spellEnd"/>
            </w:p>
          </w:sdtContent>
        </w:sdt>
      </w:sdtContent>
    </w:sdt>
    <w:sdt>
      <w:sdtPr>
        <w:id w:val="-1840229424"/>
        <w:placeholder>
          <w:docPart w:val="6316E0DF8C584930822E9189BA1471C3"/>
        </w:placeholder>
      </w:sdtPr>
      <w:sdtEndPr/>
      <w:sdtContent>
        <w:p w14:paraId="04A9C56A" w14:textId="77777777" w:rsidR="005D04B7" w:rsidRDefault="00833E1F" w:rsidP="001668CF">
          <w:r>
            <w:t xml:space="preserve"> </w:t>
          </w:r>
        </w:p>
        <w:p w14:paraId="00073347" w14:textId="77777777" w:rsidR="005D04B7" w:rsidRDefault="005D04B7" w:rsidP="001668CF"/>
        <w:p w14:paraId="2F46CE03" w14:textId="77777777" w:rsidR="005D04B7" w:rsidRDefault="005D04B7" w:rsidP="001668CF"/>
        <w:p w14:paraId="4A5A0ACE" w14:textId="77777777" w:rsidR="005D04B7" w:rsidRDefault="005D04B7" w:rsidP="001668CF"/>
        <w:p w14:paraId="7B5D4D69" w14:textId="77777777" w:rsidR="00833E1F" w:rsidRDefault="00523856" w:rsidP="001668CF"/>
      </w:sdtContent>
    </w:sdt>
    <w:sdt>
      <w:sdtPr>
        <w:rPr>
          <w:rFonts w:cstheme="minorBidi"/>
          <w:sz w:val="22"/>
          <w:lang w:val="en-MY"/>
        </w:rPr>
        <w:alias w:val="Type of Degree"/>
        <w:tag w:val="Type of Degree"/>
        <w:id w:val="1285927606"/>
        <w:lock w:val="sdtLocked"/>
        <w:placeholder>
          <w:docPart w:val="C40B0C2745EF406BAA8F32628938FCDC"/>
        </w:placeholder>
      </w:sdtPr>
      <w:sdtEndPr>
        <w:rPr>
          <w:rFonts w:cs="Times New Roman"/>
          <w:sz w:val="28"/>
          <w:lang w:val="en-US"/>
        </w:rPr>
      </w:sdtEndPr>
      <w:sdtContent>
        <w:p w14:paraId="456FA769" w14:textId="198BEEBD" w:rsidR="00341964" w:rsidRDefault="00341964" w:rsidP="00367015">
          <w:pPr>
            <w:pStyle w:val="COVER-TITLEPAGEUNITEN"/>
          </w:pPr>
          <w:r w:rsidRPr="00800DAD">
            <w:t>A</w:t>
          </w:r>
          <w:r w:rsidR="00800DAD">
            <w:t xml:space="preserve"> Project Report</w:t>
          </w:r>
          <w:r w:rsidR="00800DAD" w:rsidRPr="00800DAD">
            <w:t xml:space="preserve"> </w:t>
          </w:r>
          <w:r w:rsidRPr="00800DAD">
            <w:t>Submitted</w:t>
          </w:r>
          <w:r w:rsidRPr="00590DDC">
            <w:t xml:space="preserve"> </w:t>
          </w:r>
          <w:r>
            <w:t xml:space="preserve">to the </w:t>
          </w:r>
          <w:r w:rsidR="00800DAD">
            <w:br/>
          </w:r>
          <w:r>
            <w:t xml:space="preserve">College of </w:t>
          </w:r>
          <w:r w:rsidR="004F3EF1">
            <w:t>Computing and Informatics</w:t>
          </w:r>
          <w:r w:rsidR="00800DAD">
            <w:br/>
          </w:r>
          <w:proofErr w:type="spellStart"/>
          <w:r>
            <w:t>Universiti</w:t>
          </w:r>
          <w:proofErr w:type="spellEnd"/>
          <w:r>
            <w:t xml:space="preserve"> Tenaga Nasional </w:t>
          </w:r>
          <w:r w:rsidR="00800DAD">
            <w:br/>
          </w:r>
          <w:r>
            <w:t>in</w:t>
          </w:r>
          <w:r w:rsidR="00E01E15">
            <w:t xml:space="preserve"> Partial Fulfilment</w:t>
          </w:r>
          <w:r>
            <w:t xml:space="preserve"> of the Requirements for </w:t>
          </w:r>
          <w:r w:rsidR="0070431E">
            <w:t>the</w:t>
          </w:r>
          <w:r w:rsidR="00800DAD">
            <w:br/>
          </w:r>
          <w:sdt>
            <w:sdtPr>
              <w:alias w:val="Type of degree"/>
              <w:tag w:val="Type of degree"/>
              <w:id w:val="-622998295"/>
              <w:placeholder>
                <w:docPart w:val="6248CAA9B8A74B8FAE50521777F3BBD6"/>
              </w:placeholder>
              <w:comboBox>
                <w:listItem w:value="Choose an item."/>
                <w:listItem w:displayText="Diploma in Computer Science" w:value="Diploma in Computer Science"/>
                <w:listItem w:displayText="Bachelor in Computer Science (Systems and Networking) (Hons.)" w:value="Bachelor in Computer Science (Systems and Networking) (Hons.)"/>
                <w:listItem w:displayText="Bachelor in Computer Science (Cyber Security) (Hons.)" w:value="Bachelor in Computer Science (Cyber Security) (Hons.)"/>
                <w:listItem w:displayText="Bachelor in Computer Science (Software Engineering) (Hons.)" w:value="Bachelor in Computer Science (Software Engineering) (Hons.)"/>
                <w:listItem w:displayText="Bachelor in Software Engineering (Hons.)" w:value="Bachelor in Software Engineering (Hons.)"/>
                <w:listItem w:displayText="Bachelor in Information Systems (Business Analytics) (Hons.)" w:value="Bachelor in Information Systems (Business Analytics) (Hons.)"/>
                <w:listItem w:displayText="Bachelor in Information Technology (Information Systems) (Hons.)" w:value="Bachelor in Information Technology (Information Systems) (Hons.)"/>
                <w:listItem w:displayText="Bachelor in Information Technology (Graphics &amp; Multimedia) (Hons.)" w:value="Bachelor in Information Technology (Graphics &amp; Multimedia) (Hons.)"/>
                <w:listItem w:displayText="Bachelor in Information Technology (Visual Media) (Hons.)" w:value="Bachelor in Information Technology (Visual Media) (Hons.)"/>
              </w:comboBox>
            </w:sdtPr>
            <w:sdtEndPr/>
            <w:sdtContent>
              <w:r w:rsidR="00800DAD">
                <w:t xml:space="preserve">Bachelor in </w:t>
              </w:r>
              <w:r w:rsidR="000E449B">
                <w:t xml:space="preserve">Computer </w:t>
              </w:r>
              <w:r w:rsidR="00055CA3">
                <w:t>Science (</w:t>
              </w:r>
              <w:r w:rsidR="000E449B">
                <w:t>Software Engineering</w:t>
              </w:r>
              <w:r w:rsidR="00800DAD">
                <w:t>) (Hons.)</w:t>
              </w:r>
            </w:sdtContent>
          </w:sdt>
        </w:p>
      </w:sdtContent>
    </w:sdt>
    <w:sdt>
      <w:sdtPr>
        <w:alias w:val="MONTH YEAR"/>
        <w:tag w:val="MONTH YEAR"/>
        <w:id w:val="1797321902"/>
        <w:placeholder>
          <w:docPart w:val="87BAD1C9FB7F4C79906CA6D874AB5038"/>
        </w:placeholder>
      </w:sdtPr>
      <w:sdtEndPr/>
      <w:sdtContent>
        <w:p w14:paraId="67764122" w14:textId="77777777" w:rsidR="00590DDC" w:rsidRDefault="00052A9C" w:rsidP="00367015">
          <w:pPr>
            <w:pStyle w:val="COVER-TITLEPAGEUNITEN"/>
          </w:pPr>
          <w:r>
            <w:t>JANUARY 2025</w:t>
          </w:r>
        </w:p>
      </w:sdtContent>
    </w:sdt>
    <w:p w14:paraId="3EAD94F6" w14:textId="77777777" w:rsidR="00341964" w:rsidRDefault="00341964" w:rsidP="00590DDC"/>
    <w:p w14:paraId="24387284" w14:textId="77777777" w:rsidR="004E63E5" w:rsidRDefault="004E63E5" w:rsidP="00590DDC">
      <w:pPr>
        <w:sectPr w:rsidR="004E63E5" w:rsidSect="00B01427">
          <w:pgSz w:w="11906" w:h="16838"/>
          <w:pgMar w:top="1440" w:right="1440" w:bottom="1440" w:left="1985" w:header="706" w:footer="432" w:gutter="0"/>
          <w:pgNumType w:fmt="lowerRoman" w:start="1"/>
          <w:cols w:space="708"/>
          <w:titlePg/>
          <w:docGrid w:linePitch="360"/>
        </w:sectPr>
      </w:pPr>
    </w:p>
    <w:p w14:paraId="248E00EE" w14:textId="77777777" w:rsidR="00590DDC" w:rsidRDefault="00590DDC" w:rsidP="005F731B">
      <w:pPr>
        <w:pStyle w:val="TITLEATROMANPAGES"/>
        <w:spacing w:after="480"/>
      </w:pPr>
      <w:bookmarkStart w:id="0" w:name="_Toc510682700"/>
      <w:bookmarkStart w:id="1" w:name="_Toc187505561"/>
      <w:r>
        <w:lastRenderedPageBreak/>
        <w:t>DECLARATION</w:t>
      </w:r>
      <w:bookmarkEnd w:id="0"/>
      <w:bookmarkEnd w:id="1"/>
    </w:p>
    <w:sdt>
      <w:sdtPr>
        <w:id w:val="-550079745"/>
        <w:lock w:val="sdtContentLocked"/>
        <w:placeholder>
          <w:docPart w:val="6316E0DF8C584930822E9189BA1471C3"/>
        </w:placeholder>
        <w:showingPlcHdr/>
      </w:sdtPr>
      <w:sdtEndPr/>
      <w:sdtContent>
        <w:p w14:paraId="76C66F2B" w14:textId="77777777" w:rsidR="00A11AF8" w:rsidRPr="009A05D9" w:rsidRDefault="009A05D9" w:rsidP="004546E7">
          <w:pPr>
            <w:pStyle w:val="UNITENParagraph"/>
          </w:pPr>
          <w:r w:rsidRPr="009A05D9">
            <w:t>I hereby declare that final year project is my original work except for quotations and citations have been duly acknowledged. I also declare that has not been previously and is not concurrently submitted for any degree program at Universiti Tenaga Nasional or at any other institutions. This final year project may be made available within the university library and may be borrowed, consulted, copied, or reproduced in accordance with the provision of the UNITEN Library Regulations from time to time made by the Library Committee.</w:t>
          </w:r>
        </w:p>
      </w:sdtContent>
    </w:sdt>
    <w:sdt>
      <w:sdtPr>
        <w:alias w:val="Signature"/>
        <w:tag w:val="Signature"/>
        <w:id w:val="206151266"/>
        <w:picture/>
      </w:sdtPr>
      <w:sdtEndPr/>
      <w:sdtContent>
        <w:p w14:paraId="35A3B41E" w14:textId="77777777" w:rsidR="00341964" w:rsidRDefault="0007175F" w:rsidP="0007175F">
          <w:pPr>
            <w:pStyle w:val="Declaration"/>
            <w:jc w:val="right"/>
          </w:pPr>
          <w:r>
            <w:rPr>
              <w:noProof/>
            </w:rPr>
            <w:drawing>
              <wp:inline distT="0" distB="0" distL="0" distR="0" wp14:anchorId="6F632E05" wp14:editId="58020FD4">
                <wp:extent cx="1270000" cy="589642"/>
                <wp:effectExtent l="0" t="0" r="6350" b="127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noChangeArrowheads="1"/>
                        </pic:cNvPicPr>
                      </pic:nvPicPr>
                      <pic:blipFill>
                        <a:blip r:embed="rId10"/>
                        <a:stretch>
                          <a:fillRect/>
                        </a:stretch>
                      </pic:blipFill>
                      <pic:spPr bwMode="auto">
                        <a:xfrm>
                          <a:off x="0" y="0"/>
                          <a:ext cx="1270000" cy="589642"/>
                        </a:xfrm>
                        <a:prstGeom prst="rect">
                          <a:avLst/>
                        </a:prstGeom>
                        <a:noFill/>
                        <a:ln>
                          <a:noFill/>
                        </a:ln>
                      </pic:spPr>
                    </pic:pic>
                  </a:graphicData>
                </a:graphic>
              </wp:inline>
            </w:drawing>
          </w:r>
        </w:p>
      </w:sdtContent>
    </w:sdt>
    <w:sdt>
      <w:sdtPr>
        <w:alias w:val="STUDENT NAME, ID, DATE"/>
        <w:tag w:val="STUDENT NAME, ID, DATE"/>
        <w:id w:val="2028203636"/>
        <w:placeholder>
          <w:docPart w:val="916B32E68ECF436EA25A1C863FEFBA34"/>
        </w:placeholder>
      </w:sdtPr>
      <w:sdtEndPr/>
      <w:sdtContent>
        <w:p w14:paraId="54D18707" w14:textId="77777777" w:rsidR="000E449B" w:rsidRDefault="000E449B" w:rsidP="000E449B">
          <w:pPr>
            <w:pStyle w:val="Declaration"/>
            <w:jc w:val="right"/>
          </w:pPr>
          <w:r>
            <w:t xml:space="preserve">Muhamad Irfan bin </w:t>
          </w:r>
          <w:proofErr w:type="spellStart"/>
          <w:r>
            <w:t>Zuhaimin</w:t>
          </w:r>
          <w:proofErr w:type="spellEnd"/>
        </w:p>
        <w:p w14:paraId="5EB45DBB" w14:textId="77777777" w:rsidR="000E449B" w:rsidRDefault="000E449B" w:rsidP="000E449B">
          <w:pPr>
            <w:pStyle w:val="Declaration"/>
            <w:jc w:val="right"/>
          </w:pPr>
          <w:r>
            <w:t>SW01082139</w:t>
          </w:r>
        </w:p>
        <w:p w14:paraId="12940E82" w14:textId="5629BD15" w:rsidR="00341964" w:rsidRDefault="00055CA3" w:rsidP="000E449B">
          <w:pPr>
            <w:pStyle w:val="Declaration"/>
            <w:jc w:val="right"/>
          </w:pPr>
          <w:r w:rsidRPr="00055CA3">
            <w:t>10</w:t>
          </w:r>
          <w:r w:rsidR="000E449B" w:rsidRPr="00055CA3">
            <w:t>/</w:t>
          </w:r>
          <w:r w:rsidRPr="00055CA3">
            <w:t>1</w:t>
          </w:r>
          <w:r w:rsidR="000E449B" w:rsidRPr="00055CA3">
            <w:t>/</w:t>
          </w:r>
          <w:r w:rsidRPr="00055CA3">
            <w:t>2025</w:t>
          </w:r>
        </w:p>
      </w:sdtContent>
    </w:sdt>
    <w:p w14:paraId="54FD48AC" w14:textId="77777777" w:rsidR="00A11AF8" w:rsidRDefault="00A11AF8" w:rsidP="00A11AF8">
      <w:pPr>
        <w:rPr>
          <w:lang w:val="en-US"/>
        </w:rPr>
      </w:pPr>
    </w:p>
    <w:p w14:paraId="13D9D836" w14:textId="77777777" w:rsidR="00A11AF8" w:rsidRDefault="00A11AF8" w:rsidP="00A11AF8">
      <w:pPr>
        <w:rPr>
          <w:lang w:val="en-US"/>
        </w:rPr>
      </w:pPr>
    </w:p>
    <w:p w14:paraId="1BF4CDDD" w14:textId="07FB561F" w:rsidR="00AB6EC8" w:rsidRDefault="00AB6EC8" w:rsidP="000E449B">
      <w:pPr>
        <w:spacing w:after="2765" w:line="276" w:lineRule="auto"/>
      </w:pPr>
      <w:bookmarkStart w:id="2" w:name="_Toc510682701"/>
      <w:r>
        <w:br w:type="page"/>
      </w:r>
      <w:r>
        <w:lastRenderedPageBreak/>
        <w:t>APPROVAL PAGE</w:t>
      </w:r>
    </w:p>
    <w:sdt>
      <w:sdtPr>
        <w:rPr>
          <w:rFonts w:cstheme="minorBidi"/>
          <w:sz w:val="22"/>
          <w:lang w:val="en-MY"/>
        </w:rPr>
        <w:alias w:val="Type of Degree"/>
        <w:tag w:val="Type of Degree"/>
        <w:id w:val="-2006742126"/>
        <w:placeholder>
          <w:docPart w:val="389A8012736E4FEABC71FCA7E84C0E89"/>
        </w:placeholder>
      </w:sdtPr>
      <w:sdtEndPr>
        <w:rPr>
          <w:rFonts w:cs="Times New Roman"/>
          <w:sz w:val="28"/>
          <w:lang w:val="en-US"/>
        </w:rPr>
      </w:sdtEndPr>
      <w:sdtContent>
        <w:p w14:paraId="198A6836" w14:textId="7CB96B2D" w:rsidR="004E2D1D" w:rsidRDefault="004E2D1D" w:rsidP="004E2D1D">
          <w:pPr>
            <w:pStyle w:val="COVER-TITLEPAGEUNITEN"/>
            <w:jc w:val="left"/>
          </w:pPr>
          <w:r w:rsidRPr="004E2D1D">
            <w:rPr>
              <w:b w:val="0"/>
              <w:bCs w:val="0"/>
              <w:sz w:val="24"/>
              <w:szCs w:val="24"/>
            </w:rPr>
            <w:t xml:space="preserve">This </w:t>
          </w:r>
          <w:r w:rsidR="000E449B">
            <w:rPr>
              <w:b w:val="0"/>
              <w:bCs w:val="0"/>
              <w:sz w:val="24"/>
              <w:szCs w:val="24"/>
            </w:rPr>
            <w:t>project</w:t>
          </w:r>
          <w:r w:rsidRPr="004E2D1D">
            <w:rPr>
              <w:b w:val="0"/>
              <w:bCs w:val="0"/>
              <w:sz w:val="24"/>
              <w:szCs w:val="24"/>
            </w:rPr>
            <w:t xml:space="preserve"> entitled: </w:t>
          </w:r>
          <w:r w:rsidRPr="004E2D1D">
            <w:rPr>
              <w:b w:val="0"/>
              <w:bCs w:val="0"/>
              <w:sz w:val="24"/>
              <w:szCs w:val="24"/>
            </w:rPr>
            <w:br/>
          </w:r>
          <w:r w:rsidRPr="004E2D1D">
            <w:rPr>
              <w:b w:val="0"/>
              <w:bCs w:val="0"/>
              <w:sz w:val="24"/>
              <w:szCs w:val="24"/>
            </w:rPr>
            <w:br/>
            <w:t>“</w:t>
          </w:r>
          <w:r w:rsidR="000E449B">
            <w:rPr>
              <w:b w:val="0"/>
              <w:bCs w:val="0"/>
              <w:sz w:val="24"/>
              <w:szCs w:val="24"/>
            </w:rPr>
            <w:t>Tap and Track</w:t>
          </w:r>
          <w:r w:rsidR="00C66937">
            <w:rPr>
              <w:b w:val="0"/>
              <w:bCs w:val="0"/>
              <w:sz w:val="24"/>
              <w:szCs w:val="24"/>
            </w:rPr>
            <w:t xml:space="preserve">, </w:t>
          </w:r>
          <w:r w:rsidR="00055CA3">
            <w:rPr>
              <w:b w:val="0"/>
              <w:bCs w:val="0"/>
              <w:sz w:val="24"/>
              <w:szCs w:val="24"/>
            </w:rPr>
            <w:t>a mobile application</w:t>
          </w:r>
          <w:r w:rsidR="00C66937" w:rsidRPr="00C66937">
            <w:rPr>
              <w:b w:val="0"/>
              <w:bCs w:val="0"/>
              <w:sz w:val="24"/>
              <w:szCs w:val="24"/>
            </w:rPr>
            <w:t xml:space="preserve"> attendance system</w:t>
          </w:r>
          <w:r w:rsidRPr="004E2D1D">
            <w:rPr>
              <w:b w:val="0"/>
              <w:bCs w:val="0"/>
              <w:sz w:val="24"/>
              <w:szCs w:val="24"/>
            </w:rPr>
            <w:t>”</w:t>
          </w:r>
          <w:r w:rsidRPr="004E2D1D">
            <w:rPr>
              <w:b w:val="0"/>
              <w:bCs w:val="0"/>
              <w:sz w:val="24"/>
              <w:szCs w:val="24"/>
            </w:rPr>
            <w:br/>
          </w:r>
          <w:r w:rsidRPr="004E2D1D">
            <w:rPr>
              <w:b w:val="0"/>
              <w:bCs w:val="0"/>
              <w:sz w:val="24"/>
              <w:szCs w:val="24"/>
            </w:rPr>
            <w:br/>
            <w:t>submitted by:</w:t>
          </w:r>
          <w:r w:rsidRPr="004E2D1D">
            <w:rPr>
              <w:b w:val="0"/>
              <w:bCs w:val="0"/>
              <w:sz w:val="24"/>
              <w:szCs w:val="24"/>
            </w:rPr>
            <w:br/>
          </w:r>
          <w:r w:rsidRPr="004E2D1D">
            <w:rPr>
              <w:b w:val="0"/>
              <w:bCs w:val="0"/>
              <w:sz w:val="24"/>
              <w:szCs w:val="24"/>
            </w:rPr>
            <w:br/>
          </w:r>
          <w:r w:rsidR="000E449B">
            <w:rPr>
              <w:b w:val="0"/>
              <w:bCs w:val="0"/>
              <w:sz w:val="24"/>
              <w:szCs w:val="24"/>
            </w:rPr>
            <w:t xml:space="preserve">Muhamad Irfan bin </w:t>
          </w:r>
          <w:proofErr w:type="spellStart"/>
          <w:r w:rsidR="000E449B">
            <w:rPr>
              <w:b w:val="0"/>
              <w:bCs w:val="0"/>
              <w:sz w:val="24"/>
              <w:szCs w:val="24"/>
            </w:rPr>
            <w:t>Zuhaimin</w:t>
          </w:r>
          <w:proofErr w:type="spellEnd"/>
          <w:r w:rsidRPr="004E2D1D">
            <w:rPr>
              <w:b w:val="0"/>
              <w:bCs w:val="0"/>
              <w:sz w:val="24"/>
              <w:szCs w:val="24"/>
            </w:rPr>
            <w:t xml:space="preserve"> (</w:t>
          </w:r>
          <w:r w:rsidR="000E449B">
            <w:rPr>
              <w:b w:val="0"/>
              <w:bCs w:val="0"/>
              <w:sz w:val="24"/>
              <w:szCs w:val="24"/>
            </w:rPr>
            <w:t>SW01082139</w:t>
          </w:r>
          <w:r w:rsidRPr="004E2D1D">
            <w:rPr>
              <w:b w:val="0"/>
              <w:bCs w:val="0"/>
              <w:sz w:val="24"/>
              <w:szCs w:val="24"/>
            </w:rPr>
            <w:t>)</w:t>
          </w:r>
          <w:r>
            <w:br/>
          </w:r>
          <w:r>
            <w:br/>
          </w:r>
          <w:r w:rsidRPr="004E2D1D">
            <w:rPr>
              <w:b w:val="0"/>
              <w:bCs w:val="0"/>
              <w:sz w:val="24"/>
              <w:szCs w:val="24"/>
            </w:rPr>
            <w:t>In requirement for the degree of</w:t>
          </w:r>
          <w:r>
            <w:t xml:space="preserve"> </w:t>
          </w:r>
          <w:sdt>
            <w:sdtPr>
              <w:rPr>
                <w:sz w:val="24"/>
                <w:szCs w:val="24"/>
              </w:rPr>
              <w:alias w:val="Type of degree"/>
              <w:tag w:val="Type of degree"/>
              <w:id w:val="-1355031722"/>
              <w:placeholder>
                <w:docPart w:val="90230441DCEB4172834AAD15C7A1ADAE"/>
              </w:placeholder>
              <w:comboBox>
                <w:listItem w:value="Choose an item."/>
                <w:listItem w:displayText="Diploma in Computer Science" w:value="Diploma in Computer Science"/>
                <w:listItem w:displayText="Bachelor in Computer Science (Systems and Networking) (Hons.)" w:value="Bachelor in Computer Science (Systems and Networking) (Hons.)"/>
                <w:listItem w:displayText="Bachelor in Computer Science (Cyber Security) (Hons.)" w:value="Bachelor in Computer Science (Cyber Security) (Hons.)"/>
                <w:listItem w:displayText="Bachelor in Computer Science (Software Engineering) (Hons.)" w:value="Bachelor in Computer Science (Software Engineering) (Hons.)"/>
                <w:listItem w:displayText="Bachelor in Software Engineering (Hons.)" w:value="Bachelor in Software Engineering (Hons.)"/>
                <w:listItem w:displayText="Bachelor in Information Systems (Business Analytics) (Hons.)" w:value="Bachelor in Information Systems (Business Analytics) (Hons.)"/>
                <w:listItem w:displayText="Bachelor in Information Technology (Information Systems) (Hons.)" w:value="Bachelor in Information Technology (Information Systems) (Hons.)"/>
                <w:listItem w:displayText="Bachelor in Information Technology (Graphics &amp; Multimedia) (Hons.)" w:value="Bachelor in Information Technology (Graphics &amp; Multimedia) (Hons.)"/>
                <w:listItem w:displayText="Bachelor in Information Technology (Visual Media) (Hons.)" w:value="Bachelor in Information Technology (Visual Media) (Hons.)"/>
              </w:comboBox>
            </w:sdtPr>
            <w:sdtEndPr/>
            <w:sdtContent>
              <w:r w:rsidR="00926818">
                <w:rPr>
                  <w:sz w:val="24"/>
                  <w:szCs w:val="24"/>
                </w:rPr>
                <w:t>Bachelor in Computer Science (S</w:t>
              </w:r>
              <w:r w:rsidR="000E449B">
                <w:rPr>
                  <w:sz w:val="24"/>
                  <w:szCs w:val="24"/>
                </w:rPr>
                <w:t>oftware Engineering</w:t>
              </w:r>
            </w:sdtContent>
          </w:sdt>
          <w:r w:rsidR="00926818">
            <w:t xml:space="preserve"> </w:t>
          </w:r>
          <w:r w:rsidR="00926818" w:rsidRPr="00926818">
            <w:rPr>
              <w:b w:val="0"/>
              <w:bCs w:val="0"/>
              <w:sz w:val="24"/>
              <w:szCs w:val="24"/>
            </w:rPr>
            <w:t xml:space="preserve">College of Computing and Informatics, </w:t>
          </w:r>
          <w:proofErr w:type="spellStart"/>
          <w:r w:rsidR="00926818" w:rsidRPr="00926818">
            <w:rPr>
              <w:b w:val="0"/>
              <w:bCs w:val="0"/>
              <w:sz w:val="24"/>
              <w:szCs w:val="24"/>
            </w:rPr>
            <w:t>Universiti</w:t>
          </w:r>
          <w:proofErr w:type="spellEnd"/>
          <w:r w:rsidR="00926818" w:rsidRPr="00926818">
            <w:rPr>
              <w:b w:val="0"/>
              <w:bCs w:val="0"/>
              <w:sz w:val="24"/>
              <w:szCs w:val="24"/>
            </w:rPr>
            <w:t xml:space="preserve"> Tenaga Nasional has been accepted.</w:t>
          </w:r>
          <w:r w:rsidR="00926818" w:rsidRPr="00926818">
            <w:rPr>
              <w:b w:val="0"/>
              <w:bCs w:val="0"/>
              <w:sz w:val="24"/>
              <w:szCs w:val="24"/>
            </w:rPr>
            <w:br/>
          </w:r>
          <w:r w:rsidR="00926818" w:rsidRPr="00926818">
            <w:rPr>
              <w:b w:val="0"/>
              <w:bCs w:val="0"/>
              <w:sz w:val="24"/>
              <w:szCs w:val="24"/>
            </w:rPr>
            <w:br/>
          </w:r>
          <w:r w:rsidR="00926818" w:rsidRPr="00926818">
            <w:rPr>
              <w:b w:val="0"/>
              <w:bCs w:val="0"/>
              <w:sz w:val="24"/>
              <w:szCs w:val="24"/>
            </w:rPr>
            <w:br/>
            <w:t xml:space="preserve">Supervisor: </w:t>
          </w:r>
          <w:proofErr w:type="spellStart"/>
          <w:r w:rsidR="000E449B">
            <w:rPr>
              <w:b w:val="0"/>
              <w:bCs w:val="0"/>
              <w:sz w:val="24"/>
              <w:szCs w:val="24"/>
            </w:rPr>
            <w:t>Faridah</w:t>
          </w:r>
          <w:proofErr w:type="spellEnd"/>
          <w:r w:rsidR="000E449B">
            <w:rPr>
              <w:b w:val="0"/>
              <w:bCs w:val="0"/>
              <w:sz w:val="24"/>
              <w:szCs w:val="24"/>
            </w:rPr>
            <w:t xml:space="preserve"> Hani </w:t>
          </w:r>
          <w:proofErr w:type="spellStart"/>
          <w:r w:rsidR="000E449B">
            <w:rPr>
              <w:b w:val="0"/>
              <w:bCs w:val="0"/>
              <w:sz w:val="24"/>
              <w:szCs w:val="24"/>
            </w:rPr>
            <w:t>Bte</w:t>
          </w:r>
          <w:proofErr w:type="spellEnd"/>
          <w:r w:rsidR="000E449B">
            <w:rPr>
              <w:b w:val="0"/>
              <w:bCs w:val="0"/>
              <w:sz w:val="24"/>
              <w:szCs w:val="24"/>
            </w:rPr>
            <w:t xml:space="preserve"> Mohamed Salleh, Ts. Dr</w:t>
          </w:r>
          <w:r w:rsidR="00926818" w:rsidRPr="00926818">
            <w:rPr>
              <w:b w:val="0"/>
              <w:bCs w:val="0"/>
              <w:sz w:val="24"/>
              <w:szCs w:val="24"/>
            </w:rPr>
            <w:br/>
            <w:t>Signature: …………………….</w:t>
          </w:r>
          <w:r w:rsidR="00926818" w:rsidRPr="00926818">
            <w:rPr>
              <w:b w:val="0"/>
              <w:bCs w:val="0"/>
              <w:sz w:val="24"/>
              <w:szCs w:val="24"/>
            </w:rPr>
            <w:br/>
            <w:t xml:space="preserve">Date: </w:t>
          </w:r>
          <w:r w:rsidR="00055CA3">
            <w:rPr>
              <w:b w:val="0"/>
              <w:bCs w:val="0"/>
              <w:sz w:val="24"/>
              <w:szCs w:val="24"/>
            </w:rPr>
            <w:t>10</w:t>
          </w:r>
          <w:r w:rsidR="00926818" w:rsidRPr="00055CA3">
            <w:rPr>
              <w:b w:val="0"/>
              <w:bCs w:val="0"/>
              <w:sz w:val="24"/>
              <w:szCs w:val="24"/>
            </w:rPr>
            <w:t>/</w:t>
          </w:r>
          <w:r w:rsidR="00055CA3">
            <w:rPr>
              <w:b w:val="0"/>
              <w:bCs w:val="0"/>
              <w:sz w:val="24"/>
              <w:szCs w:val="24"/>
            </w:rPr>
            <w:t>1</w:t>
          </w:r>
          <w:r w:rsidR="00926818" w:rsidRPr="00055CA3">
            <w:rPr>
              <w:b w:val="0"/>
              <w:bCs w:val="0"/>
              <w:sz w:val="24"/>
              <w:szCs w:val="24"/>
            </w:rPr>
            <w:t>/</w:t>
          </w:r>
          <w:r w:rsidR="00055CA3">
            <w:rPr>
              <w:b w:val="0"/>
              <w:bCs w:val="0"/>
              <w:sz w:val="24"/>
              <w:szCs w:val="24"/>
            </w:rPr>
            <w:t>2025</w:t>
          </w:r>
          <w:r w:rsidR="00926818" w:rsidRPr="00926818">
            <w:rPr>
              <w:b w:val="0"/>
              <w:bCs w:val="0"/>
              <w:sz w:val="24"/>
              <w:szCs w:val="24"/>
            </w:rPr>
            <w:br/>
          </w:r>
          <w:r w:rsidR="00926818">
            <w:br/>
          </w:r>
          <w:r w:rsidR="00926818">
            <w:br/>
          </w:r>
        </w:p>
      </w:sdtContent>
    </w:sdt>
    <w:p w14:paraId="6DCC99AF" w14:textId="77777777" w:rsidR="004E2D1D" w:rsidRPr="004E2D1D" w:rsidRDefault="004E2D1D" w:rsidP="004E2D1D">
      <w:pPr>
        <w:rPr>
          <w:lang w:val="en-US"/>
        </w:rPr>
      </w:pPr>
    </w:p>
    <w:p w14:paraId="3329293F" w14:textId="77777777" w:rsidR="00AB6EC8" w:rsidRDefault="00AB6EC8" w:rsidP="00AB6EC8">
      <w:pPr>
        <w:spacing w:after="2765" w:line="276" w:lineRule="auto"/>
      </w:pPr>
    </w:p>
    <w:p w14:paraId="4D202CA7" w14:textId="77777777" w:rsidR="00634150" w:rsidRDefault="00093825" w:rsidP="003D34CC">
      <w:pPr>
        <w:pStyle w:val="TITLEATROMANPAGES"/>
        <w:spacing w:after="480"/>
      </w:pPr>
      <w:bookmarkStart w:id="3" w:name="_Toc510682702"/>
      <w:bookmarkStart w:id="4" w:name="_Toc187505562"/>
      <w:bookmarkEnd w:id="2"/>
      <w:r w:rsidRPr="00EB5FC2">
        <w:lastRenderedPageBreak/>
        <w:t>A</w:t>
      </w:r>
      <w:r w:rsidR="00B92739" w:rsidRPr="00EB5FC2">
        <w:t>C</w:t>
      </w:r>
      <w:r w:rsidRPr="00EB5FC2">
        <w:t>KNOWLEDGMENT</w:t>
      </w:r>
      <w:bookmarkEnd w:id="3"/>
      <w:bookmarkEnd w:id="4"/>
    </w:p>
    <w:sdt>
      <w:sdtPr>
        <w:alias w:val="Acknowledgment"/>
        <w:tag w:val="Acknowledgment"/>
        <w:id w:val="742539864"/>
        <w:lock w:val="sdtLocked"/>
        <w:placeholder>
          <w:docPart w:val="6316E0DF8C584930822E9189BA1471C3"/>
        </w:placeholder>
      </w:sdtPr>
      <w:sdtEndPr/>
      <w:sdtContent>
        <w:p w14:paraId="158B9F34" w14:textId="3538862C" w:rsidR="0067011D" w:rsidRDefault="003142D6" w:rsidP="003142D6">
          <w:pPr>
            <w:pStyle w:val="Acknowledgement"/>
          </w:pPr>
          <w:r>
            <w:t>I would like to express my since</w:t>
          </w:r>
          <w:r w:rsidR="008E5A11" w:rsidRPr="008E5A11">
            <w:t xml:space="preserve">re gratitude to the following individuals and organizations for their invaluable support </w:t>
          </w:r>
          <w:r w:rsidR="0067011D" w:rsidRPr="008E5A11">
            <w:t>an</w:t>
          </w:r>
          <w:r w:rsidR="0067011D">
            <w:t>d</w:t>
          </w:r>
          <w:r w:rsidR="0067011D" w:rsidRPr="008E5A11">
            <w:t xml:space="preserve"> guidance</w:t>
          </w:r>
          <w:r w:rsidR="008E5A11" w:rsidRPr="008E5A11">
            <w:t xml:space="preserve"> throughout the development of </w:t>
          </w:r>
          <w:r w:rsidR="008E5A11">
            <w:t>Tap and Track, an</w:t>
          </w:r>
          <w:r w:rsidR="008E5A11" w:rsidRPr="008E5A11">
            <w:t xml:space="preserve"> NFC-based attendance system</w:t>
          </w:r>
          <w:r w:rsidR="0067011D">
            <w:t>:</w:t>
          </w:r>
        </w:p>
        <w:p w14:paraId="6D3BFC7B" w14:textId="77777777" w:rsidR="00880375" w:rsidRDefault="0067011D" w:rsidP="003142D6">
          <w:pPr>
            <w:pStyle w:val="Acknowledgement"/>
          </w:pPr>
          <w:r>
            <w:t xml:space="preserve">Firstly, my esteemed supervisor, Dr </w:t>
          </w:r>
          <w:proofErr w:type="spellStart"/>
          <w:r>
            <w:t>Faridah</w:t>
          </w:r>
          <w:proofErr w:type="spellEnd"/>
          <w:r>
            <w:t xml:space="preserve"> Hani for their unwavering support, insightful guidance, and constructive criticism. Her expertise and encouragement were instrumental in shaping this project.</w:t>
          </w:r>
        </w:p>
        <w:p w14:paraId="56FAF61E" w14:textId="77777777" w:rsidR="005A4D1B" w:rsidRDefault="00880375" w:rsidP="003142D6">
          <w:pPr>
            <w:pStyle w:val="Acknowledgement"/>
          </w:pPr>
          <w:r>
            <w:t>Next, Tumpat Solutions Sendirian Berhad,</w:t>
          </w:r>
          <w:r w:rsidR="005A4D1B">
            <w:t xml:space="preserve"> for providing the opportunity to implement this system and for their valuable feedback and support.</w:t>
          </w:r>
        </w:p>
        <w:p w14:paraId="042CA1EC" w14:textId="5B12F75A" w:rsidR="00093825" w:rsidRPr="001D3A90" w:rsidRDefault="005A4D1B" w:rsidP="003142D6">
          <w:pPr>
            <w:pStyle w:val="Acknowledgement"/>
          </w:pPr>
          <w:r>
            <w:t xml:space="preserve">Lasty, I </w:t>
          </w:r>
          <w:r w:rsidR="00770305">
            <w:t>would</w:t>
          </w:r>
          <w:r>
            <w:t xml:space="preserve"> like to thank my family and my friends </w:t>
          </w:r>
          <w:r w:rsidR="00770305">
            <w:t>as my motivation boost.</w:t>
          </w:r>
        </w:p>
      </w:sdtContent>
    </w:sdt>
    <w:p w14:paraId="3F4C9D6C" w14:textId="77777777" w:rsidR="003D34CC" w:rsidRDefault="003D34CC" w:rsidP="00093825">
      <w:pPr>
        <w:rPr>
          <w:lang w:val="en-US"/>
        </w:rPr>
      </w:pPr>
    </w:p>
    <w:p w14:paraId="79400508" w14:textId="77777777" w:rsidR="003D34CC" w:rsidRDefault="003D34CC" w:rsidP="003D34CC">
      <w:pPr>
        <w:rPr>
          <w:lang w:val="en-US"/>
        </w:rPr>
      </w:pPr>
    </w:p>
    <w:p w14:paraId="280E0B14" w14:textId="77777777" w:rsidR="008211C4" w:rsidRDefault="008211C4" w:rsidP="003D34CC">
      <w:pPr>
        <w:rPr>
          <w:lang w:val="en-US"/>
        </w:rPr>
      </w:pPr>
    </w:p>
    <w:p w14:paraId="3DCBCBD1" w14:textId="77777777" w:rsidR="008211C4" w:rsidRDefault="008211C4" w:rsidP="003D34CC">
      <w:pPr>
        <w:rPr>
          <w:lang w:val="en-US"/>
        </w:rPr>
      </w:pPr>
    </w:p>
    <w:p w14:paraId="4E56EAB0" w14:textId="77777777" w:rsidR="008211C4" w:rsidRDefault="008211C4" w:rsidP="003D34CC">
      <w:pPr>
        <w:rPr>
          <w:lang w:val="en-US"/>
        </w:rPr>
      </w:pPr>
    </w:p>
    <w:p w14:paraId="77765300" w14:textId="77777777" w:rsidR="008211C4" w:rsidRDefault="008211C4" w:rsidP="003D34CC">
      <w:pPr>
        <w:rPr>
          <w:lang w:val="en-US"/>
        </w:rPr>
      </w:pPr>
    </w:p>
    <w:p w14:paraId="115B2AE1" w14:textId="77777777" w:rsidR="008211C4" w:rsidRDefault="008211C4" w:rsidP="003D34CC">
      <w:pPr>
        <w:rPr>
          <w:lang w:val="en-US"/>
        </w:rPr>
      </w:pPr>
    </w:p>
    <w:p w14:paraId="7188A139" w14:textId="77777777" w:rsidR="008211C4" w:rsidRDefault="008211C4" w:rsidP="003D34CC">
      <w:pPr>
        <w:rPr>
          <w:lang w:val="en-US"/>
        </w:rPr>
      </w:pPr>
    </w:p>
    <w:p w14:paraId="219DFD59" w14:textId="77777777" w:rsidR="008211C4" w:rsidRDefault="008211C4" w:rsidP="003D34CC">
      <w:pPr>
        <w:rPr>
          <w:lang w:val="en-US"/>
        </w:rPr>
      </w:pPr>
    </w:p>
    <w:p w14:paraId="450CF9B4" w14:textId="77777777" w:rsidR="008211C4" w:rsidRDefault="008211C4" w:rsidP="003D34CC">
      <w:pPr>
        <w:rPr>
          <w:lang w:val="en-US"/>
        </w:rPr>
      </w:pPr>
    </w:p>
    <w:p w14:paraId="1DD434FA" w14:textId="77777777" w:rsidR="008211C4" w:rsidRDefault="008211C4" w:rsidP="003D34CC">
      <w:pPr>
        <w:rPr>
          <w:lang w:val="en-US"/>
        </w:rPr>
      </w:pPr>
    </w:p>
    <w:p w14:paraId="71011257" w14:textId="77777777" w:rsidR="008211C4" w:rsidRDefault="008211C4" w:rsidP="003D34CC">
      <w:pPr>
        <w:rPr>
          <w:lang w:val="en-US"/>
        </w:rPr>
      </w:pPr>
    </w:p>
    <w:p w14:paraId="5129844C" w14:textId="77777777" w:rsidR="008211C4" w:rsidRDefault="008211C4" w:rsidP="003D34CC">
      <w:pPr>
        <w:rPr>
          <w:lang w:val="en-US"/>
        </w:rPr>
      </w:pPr>
    </w:p>
    <w:p w14:paraId="40C538A4" w14:textId="77777777" w:rsidR="008211C4" w:rsidRDefault="008211C4" w:rsidP="003D34CC">
      <w:pPr>
        <w:rPr>
          <w:lang w:val="en-US"/>
        </w:rPr>
      </w:pPr>
    </w:p>
    <w:p w14:paraId="691ACE08" w14:textId="77777777" w:rsidR="009415F9" w:rsidRDefault="009415F9" w:rsidP="009415F9">
      <w:pPr>
        <w:pStyle w:val="TITLEATROMANPAGES"/>
        <w:spacing w:after="480"/>
      </w:pPr>
      <w:bookmarkStart w:id="5" w:name="_Toc187505563"/>
      <w:r>
        <w:lastRenderedPageBreak/>
        <w:t>ABSTRACT</w:t>
      </w:r>
      <w:bookmarkEnd w:id="5"/>
    </w:p>
    <w:sdt>
      <w:sdtPr>
        <w:rPr>
          <w:sz w:val="22"/>
          <w:lang w:val="en-MY"/>
        </w:rPr>
        <w:id w:val="1003243418"/>
        <w:placeholder>
          <w:docPart w:val="BB7318CACD7D4D2591D552F845A6569C"/>
        </w:placeholder>
      </w:sdtPr>
      <w:sdtEndPr>
        <w:rPr>
          <w:sz w:val="24"/>
          <w:lang w:val="en-US"/>
        </w:rPr>
      </w:sdtEndPr>
      <w:sdtContent>
        <w:p w14:paraId="0B101E51" w14:textId="48B1BA3E" w:rsidR="009415F9" w:rsidRPr="00021EFD" w:rsidRDefault="00021EFD" w:rsidP="00021EFD">
          <w:pPr>
            <w:pStyle w:val="Abstracttext"/>
            <w:rPr>
              <w:sz w:val="22"/>
              <w:lang w:val="en-MY"/>
            </w:rPr>
          </w:pPr>
          <w:r w:rsidRPr="00021EFD">
            <w:rPr>
              <w:sz w:val="22"/>
              <w:lang w:val="en-MY"/>
            </w:rPr>
            <w:t>This project aims to develop an NFC-based attendance system to streamline the attendance tracking process for employees. The system utilizes NFC technology to record employee attendance by simply tapping an NFC tag on a mobile device. The captured data, including employee ID and timestamp, is then transmitted to a central server for storage and analysis.</w:t>
          </w:r>
          <w:r>
            <w:rPr>
              <w:sz w:val="22"/>
              <w:lang w:val="en-MY"/>
            </w:rPr>
            <w:t xml:space="preserve"> </w:t>
          </w:r>
          <w:r w:rsidRPr="00021EFD">
            <w:rPr>
              <w:sz w:val="22"/>
              <w:lang w:val="en-MY"/>
            </w:rPr>
            <w:t xml:space="preserve">The system consists of an Android mobile application and a backend server. The mobile app serves as the interface for employees to record their attendance, while the backend server stores and processes the attendance data. The system also includes dashboard </w:t>
          </w:r>
          <w:r w:rsidR="003C6340">
            <w:rPr>
              <w:sz w:val="22"/>
              <w:lang w:val="en-MY"/>
            </w:rPr>
            <w:t>to be used by the human resources department</w:t>
          </w:r>
          <w:r w:rsidRPr="00021EFD">
            <w:rPr>
              <w:sz w:val="22"/>
              <w:lang w:val="en-MY"/>
            </w:rPr>
            <w:t xml:space="preserve"> to monitor and analyse attendance records.</w:t>
          </w:r>
          <w:r w:rsidR="00CD7A15" w:rsidRPr="00CD7A15">
            <w:t xml:space="preserve"> </w:t>
          </w:r>
          <w:r w:rsidR="00CD7A15" w:rsidRPr="00CD7A15">
            <w:rPr>
              <w:sz w:val="22"/>
              <w:lang w:val="en-MY"/>
            </w:rPr>
            <w:t xml:space="preserve">By leveraging NFC technology, this project aims to improve the efficiency and accuracy of attendance tracking, reduce administrative overhead, and provide valuable insights for </w:t>
          </w:r>
          <w:r w:rsidR="00770305">
            <w:rPr>
              <w:sz w:val="22"/>
              <w:lang w:val="en-MY"/>
            </w:rPr>
            <w:t>human resources department</w:t>
          </w:r>
          <w:r w:rsidR="00CD7A15" w:rsidRPr="00CD7A15">
            <w:rPr>
              <w:sz w:val="22"/>
              <w:lang w:val="en-MY"/>
            </w:rPr>
            <w:t>.</w:t>
          </w:r>
        </w:p>
      </w:sdtContent>
    </w:sdt>
    <w:p w14:paraId="0467B603" w14:textId="77777777" w:rsidR="00995C22" w:rsidRDefault="00995C22" w:rsidP="003D34CC">
      <w:pPr>
        <w:pStyle w:val="TITLEATROMANPAGES"/>
        <w:spacing w:after="480"/>
      </w:pPr>
      <w:bookmarkStart w:id="6" w:name="_Toc510682703"/>
      <w:bookmarkStart w:id="7" w:name="_Toc187505564"/>
      <w:r>
        <w:lastRenderedPageBreak/>
        <w:t>TABLE OF CONTENTS</w:t>
      </w:r>
      <w:bookmarkEnd w:id="6"/>
      <w:bookmarkEnd w:id="7"/>
    </w:p>
    <w:p w14:paraId="19BE477E" w14:textId="77777777" w:rsidR="00995C22" w:rsidRPr="003D07CB" w:rsidRDefault="00B965E0" w:rsidP="003D34CC">
      <w:pPr>
        <w:pStyle w:val="PageTOC"/>
      </w:pPr>
      <w:r w:rsidRPr="003D07CB">
        <w:t>Page</w:t>
      </w:r>
    </w:p>
    <w:p w14:paraId="1979651D" w14:textId="0B1613B8" w:rsidR="00523856" w:rsidRDefault="001D3A90">
      <w:pPr>
        <w:pStyle w:val="TOC1"/>
        <w:rPr>
          <w:rFonts w:asciiTheme="minorHAnsi" w:hAnsiTheme="minorHAnsi"/>
          <w:b w:val="0"/>
          <w:bCs w:val="0"/>
          <w:sz w:val="22"/>
          <w:lang w:eastAsia="en-MY"/>
        </w:rPr>
      </w:pPr>
      <w:r>
        <w:rPr>
          <w:lang w:val="en-US"/>
        </w:rPr>
        <w:fldChar w:fldCharType="begin"/>
      </w:r>
      <w:r>
        <w:rPr>
          <w:lang w:val="en-US"/>
        </w:rPr>
        <w:instrText xml:space="preserve"> TOC \o "1-3" \h \z \u </w:instrText>
      </w:r>
      <w:r>
        <w:rPr>
          <w:lang w:val="en-US"/>
        </w:rPr>
        <w:fldChar w:fldCharType="separate"/>
      </w:r>
      <w:hyperlink w:anchor="_Toc187505561" w:history="1">
        <w:r w:rsidR="00523856" w:rsidRPr="0087157D">
          <w:rPr>
            <w:rStyle w:val="Hyperlink"/>
          </w:rPr>
          <w:t>DECLARATION</w:t>
        </w:r>
        <w:r w:rsidR="00523856">
          <w:rPr>
            <w:webHidden/>
          </w:rPr>
          <w:tab/>
        </w:r>
        <w:r w:rsidR="00523856">
          <w:rPr>
            <w:webHidden/>
          </w:rPr>
          <w:fldChar w:fldCharType="begin"/>
        </w:r>
        <w:r w:rsidR="00523856">
          <w:rPr>
            <w:webHidden/>
          </w:rPr>
          <w:instrText xml:space="preserve"> PAGEREF _Toc187505561 \h </w:instrText>
        </w:r>
        <w:r w:rsidR="00523856">
          <w:rPr>
            <w:webHidden/>
          </w:rPr>
        </w:r>
        <w:r w:rsidR="00523856">
          <w:rPr>
            <w:webHidden/>
          </w:rPr>
          <w:fldChar w:fldCharType="separate"/>
        </w:r>
        <w:r w:rsidR="00523856">
          <w:rPr>
            <w:webHidden/>
          </w:rPr>
          <w:t>ii</w:t>
        </w:r>
        <w:r w:rsidR="00523856">
          <w:rPr>
            <w:webHidden/>
          </w:rPr>
          <w:fldChar w:fldCharType="end"/>
        </w:r>
      </w:hyperlink>
    </w:p>
    <w:p w14:paraId="6128CB2C" w14:textId="3F6978C5" w:rsidR="00523856" w:rsidRDefault="00523856">
      <w:pPr>
        <w:pStyle w:val="TOC1"/>
        <w:rPr>
          <w:rFonts w:asciiTheme="minorHAnsi" w:hAnsiTheme="minorHAnsi"/>
          <w:b w:val="0"/>
          <w:bCs w:val="0"/>
          <w:sz w:val="22"/>
          <w:lang w:eastAsia="en-MY"/>
        </w:rPr>
      </w:pPr>
      <w:hyperlink w:anchor="_Toc187505562" w:history="1">
        <w:r w:rsidRPr="0087157D">
          <w:rPr>
            <w:rStyle w:val="Hyperlink"/>
          </w:rPr>
          <w:t>ACKNOWLEDGMENT</w:t>
        </w:r>
        <w:r>
          <w:rPr>
            <w:webHidden/>
          </w:rPr>
          <w:tab/>
        </w:r>
        <w:r>
          <w:rPr>
            <w:webHidden/>
          </w:rPr>
          <w:fldChar w:fldCharType="begin"/>
        </w:r>
        <w:r>
          <w:rPr>
            <w:webHidden/>
          </w:rPr>
          <w:instrText xml:space="preserve"> PAGEREF _Toc187505562 \h </w:instrText>
        </w:r>
        <w:r>
          <w:rPr>
            <w:webHidden/>
          </w:rPr>
        </w:r>
        <w:r>
          <w:rPr>
            <w:webHidden/>
          </w:rPr>
          <w:fldChar w:fldCharType="separate"/>
        </w:r>
        <w:r>
          <w:rPr>
            <w:webHidden/>
          </w:rPr>
          <w:t>v</w:t>
        </w:r>
        <w:r>
          <w:rPr>
            <w:webHidden/>
          </w:rPr>
          <w:fldChar w:fldCharType="end"/>
        </w:r>
      </w:hyperlink>
    </w:p>
    <w:p w14:paraId="75073551" w14:textId="3451480C" w:rsidR="00523856" w:rsidRDefault="00523856">
      <w:pPr>
        <w:pStyle w:val="TOC1"/>
        <w:rPr>
          <w:rFonts w:asciiTheme="minorHAnsi" w:hAnsiTheme="minorHAnsi"/>
          <w:b w:val="0"/>
          <w:bCs w:val="0"/>
          <w:sz w:val="22"/>
          <w:lang w:eastAsia="en-MY"/>
        </w:rPr>
      </w:pPr>
      <w:hyperlink w:anchor="_Toc187505563" w:history="1">
        <w:r w:rsidRPr="0087157D">
          <w:rPr>
            <w:rStyle w:val="Hyperlink"/>
          </w:rPr>
          <w:t>ABSTRACT</w:t>
        </w:r>
        <w:r>
          <w:rPr>
            <w:webHidden/>
          </w:rPr>
          <w:tab/>
        </w:r>
        <w:r>
          <w:rPr>
            <w:webHidden/>
          </w:rPr>
          <w:fldChar w:fldCharType="begin"/>
        </w:r>
        <w:r>
          <w:rPr>
            <w:webHidden/>
          </w:rPr>
          <w:instrText xml:space="preserve"> PAGEREF _Toc187505563 \h </w:instrText>
        </w:r>
        <w:r>
          <w:rPr>
            <w:webHidden/>
          </w:rPr>
        </w:r>
        <w:r>
          <w:rPr>
            <w:webHidden/>
          </w:rPr>
          <w:fldChar w:fldCharType="separate"/>
        </w:r>
        <w:r>
          <w:rPr>
            <w:webHidden/>
          </w:rPr>
          <w:t>vi</w:t>
        </w:r>
        <w:r>
          <w:rPr>
            <w:webHidden/>
          </w:rPr>
          <w:fldChar w:fldCharType="end"/>
        </w:r>
      </w:hyperlink>
    </w:p>
    <w:p w14:paraId="30955891" w14:textId="4F268C8D" w:rsidR="00523856" w:rsidRDefault="00523856">
      <w:pPr>
        <w:pStyle w:val="TOC1"/>
        <w:rPr>
          <w:rFonts w:asciiTheme="minorHAnsi" w:hAnsiTheme="minorHAnsi"/>
          <w:b w:val="0"/>
          <w:bCs w:val="0"/>
          <w:sz w:val="22"/>
          <w:lang w:eastAsia="en-MY"/>
        </w:rPr>
      </w:pPr>
      <w:hyperlink w:anchor="_Toc187505564" w:history="1">
        <w:r w:rsidRPr="0087157D">
          <w:rPr>
            <w:rStyle w:val="Hyperlink"/>
          </w:rPr>
          <w:t>TABLE OF CONTENTS</w:t>
        </w:r>
        <w:r>
          <w:rPr>
            <w:webHidden/>
          </w:rPr>
          <w:tab/>
        </w:r>
        <w:r>
          <w:rPr>
            <w:webHidden/>
          </w:rPr>
          <w:fldChar w:fldCharType="begin"/>
        </w:r>
        <w:r>
          <w:rPr>
            <w:webHidden/>
          </w:rPr>
          <w:instrText xml:space="preserve"> PAGEREF _Toc187505564 \h </w:instrText>
        </w:r>
        <w:r>
          <w:rPr>
            <w:webHidden/>
          </w:rPr>
        </w:r>
        <w:r>
          <w:rPr>
            <w:webHidden/>
          </w:rPr>
          <w:fldChar w:fldCharType="separate"/>
        </w:r>
        <w:r>
          <w:rPr>
            <w:webHidden/>
          </w:rPr>
          <w:t>vii</w:t>
        </w:r>
        <w:r>
          <w:rPr>
            <w:webHidden/>
          </w:rPr>
          <w:fldChar w:fldCharType="end"/>
        </w:r>
      </w:hyperlink>
    </w:p>
    <w:p w14:paraId="6C737B21" w14:textId="2C1AFE80" w:rsidR="00523856" w:rsidRDefault="00523856">
      <w:pPr>
        <w:pStyle w:val="TOC1"/>
        <w:rPr>
          <w:rFonts w:asciiTheme="minorHAnsi" w:hAnsiTheme="minorHAnsi"/>
          <w:b w:val="0"/>
          <w:bCs w:val="0"/>
          <w:sz w:val="22"/>
          <w:lang w:eastAsia="en-MY"/>
        </w:rPr>
      </w:pPr>
      <w:hyperlink w:anchor="_Toc187505565" w:history="1">
        <w:r w:rsidRPr="0087157D">
          <w:rPr>
            <w:rStyle w:val="Hyperlink"/>
          </w:rPr>
          <w:t>LIST OF TABLES</w:t>
        </w:r>
        <w:r>
          <w:rPr>
            <w:webHidden/>
          </w:rPr>
          <w:tab/>
        </w:r>
        <w:r>
          <w:rPr>
            <w:webHidden/>
          </w:rPr>
          <w:fldChar w:fldCharType="begin"/>
        </w:r>
        <w:r>
          <w:rPr>
            <w:webHidden/>
          </w:rPr>
          <w:instrText xml:space="preserve"> PAGEREF _Toc187505565 \h </w:instrText>
        </w:r>
        <w:r>
          <w:rPr>
            <w:webHidden/>
          </w:rPr>
        </w:r>
        <w:r>
          <w:rPr>
            <w:webHidden/>
          </w:rPr>
          <w:fldChar w:fldCharType="separate"/>
        </w:r>
        <w:r>
          <w:rPr>
            <w:webHidden/>
          </w:rPr>
          <w:t>ix</w:t>
        </w:r>
        <w:r>
          <w:rPr>
            <w:webHidden/>
          </w:rPr>
          <w:fldChar w:fldCharType="end"/>
        </w:r>
      </w:hyperlink>
    </w:p>
    <w:p w14:paraId="254793A1" w14:textId="21B09CBC" w:rsidR="00523856" w:rsidRDefault="00523856">
      <w:pPr>
        <w:pStyle w:val="TOC1"/>
        <w:rPr>
          <w:rFonts w:asciiTheme="minorHAnsi" w:hAnsiTheme="minorHAnsi"/>
          <w:b w:val="0"/>
          <w:bCs w:val="0"/>
          <w:sz w:val="22"/>
          <w:lang w:eastAsia="en-MY"/>
        </w:rPr>
      </w:pPr>
      <w:hyperlink w:anchor="_Toc187505566" w:history="1">
        <w:r w:rsidRPr="0087157D">
          <w:rPr>
            <w:rStyle w:val="Hyperlink"/>
          </w:rPr>
          <w:t>LIST OF Figures</w:t>
        </w:r>
        <w:r>
          <w:rPr>
            <w:webHidden/>
          </w:rPr>
          <w:tab/>
        </w:r>
        <w:r>
          <w:rPr>
            <w:webHidden/>
          </w:rPr>
          <w:fldChar w:fldCharType="begin"/>
        </w:r>
        <w:r>
          <w:rPr>
            <w:webHidden/>
          </w:rPr>
          <w:instrText xml:space="preserve"> PAGEREF _Toc187505566 \h </w:instrText>
        </w:r>
        <w:r>
          <w:rPr>
            <w:webHidden/>
          </w:rPr>
        </w:r>
        <w:r>
          <w:rPr>
            <w:webHidden/>
          </w:rPr>
          <w:fldChar w:fldCharType="separate"/>
        </w:r>
        <w:r>
          <w:rPr>
            <w:webHidden/>
          </w:rPr>
          <w:t>x</w:t>
        </w:r>
        <w:r>
          <w:rPr>
            <w:webHidden/>
          </w:rPr>
          <w:fldChar w:fldCharType="end"/>
        </w:r>
      </w:hyperlink>
    </w:p>
    <w:p w14:paraId="45F75E08" w14:textId="3A12B063" w:rsidR="00523856" w:rsidRDefault="00523856">
      <w:pPr>
        <w:pStyle w:val="TOC1"/>
        <w:rPr>
          <w:rFonts w:asciiTheme="minorHAnsi" w:hAnsiTheme="minorHAnsi"/>
          <w:b w:val="0"/>
          <w:bCs w:val="0"/>
          <w:sz w:val="22"/>
          <w:lang w:eastAsia="en-MY"/>
        </w:rPr>
      </w:pPr>
      <w:hyperlink w:anchor="_Toc187505567" w:history="1">
        <w:r w:rsidRPr="0087157D">
          <w:rPr>
            <w:rStyle w:val="Hyperlink"/>
          </w:rPr>
          <w:t>LIST OF ABBREVIATIONS</w:t>
        </w:r>
        <w:r>
          <w:rPr>
            <w:webHidden/>
          </w:rPr>
          <w:tab/>
        </w:r>
        <w:r>
          <w:rPr>
            <w:webHidden/>
          </w:rPr>
          <w:fldChar w:fldCharType="begin"/>
        </w:r>
        <w:r>
          <w:rPr>
            <w:webHidden/>
          </w:rPr>
          <w:instrText xml:space="preserve"> PAGEREF _Toc187505567 \h </w:instrText>
        </w:r>
        <w:r>
          <w:rPr>
            <w:webHidden/>
          </w:rPr>
        </w:r>
        <w:r>
          <w:rPr>
            <w:webHidden/>
          </w:rPr>
          <w:fldChar w:fldCharType="separate"/>
        </w:r>
        <w:r>
          <w:rPr>
            <w:webHidden/>
          </w:rPr>
          <w:t>xi</w:t>
        </w:r>
        <w:r>
          <w:rPr>
            <w:webHidden/>
          </w:rPr>
          <w:fldChar w:fldCharType="end"/>
        </w:r>
      </w:hyperlink>
    </w:p>
    <w:p w14:paraId="3DDF2AE1" w14:textId="2B1D5A50" w:rsidR="00523856" w:rsidRDefault="00523856">
      <w:pPr>
        <w:pStyle w:val="TOC1"/>
        <w:tabs>
          <w:tab w:val="left" w:pos="2234"/>
        </w:tabs>
        <w:rPr>
          <w:rFonts w:asciiTheme="minorHAnsi" w:hAnsiTheme="minorHAnsi"/>
          <w:b w:val="0"/>
          <w:bCs w:val="0"/>
          <w:sz w:val="22"/>
          <w:lang w:eastAsia="en-MY"/>
        </w:rPr>
      </w:pPr>
      <w:hyperlink w:anchor="_Toc187505568" w:history="1">
        <w:r w:rsidRPr="0087157D">
          <w:rPr>
            <w:rStyle w:val="Hyperlink"/>
          </w:rPr>
          <w:t>CHAPTER 1</w:t>
        </w:r>
        <w:r>
          <w:rPr>
            <w:rFonts w:asciiTheme="minorHAnsi" w:hAnsiTheme="minorHAnsi"/>
            <w:b w:val="0"/>
            <w:bCs w:val="0"/>
            <w:sz w:val="22"/>
            <w:lang w:eastAsia="en-MY"/>
          </w:rPr>
          <w:tab/>
        </w:r>
        <w:r w:rsidRPr="0087157D">
          <w:rPr>
            <w:rStyle w:val="Hyperlink"/>
          </w:rPr>
          <w:t>INRODUCTION</w:t>
        </w:r>
        <w:r>
          <w:rPr>
            <w:webHidden/>
          </w:rPr>
          <w:tab/>
        </w:r>
        <w:r>
          <w:rPr>
            <w:webHidden/>
          </w:rPr>
          <w:fldChar w:fldCharType="begin"/>
        </w:r>
        <w:r>
          <w:rPr>
            <w:webHidden/>
          </w:rPr>
          <w:instrText xml:space="preserve"> PAGEREF _Toc187505568 \h </w:instrText>
        </w:r>
        <w:r>
          <w:rPr>
            <w:webHidden/>
          </w:rPr>
        </w:r>
        <w:r>
          <w:rPr>
            <w:webHidden/>
          </w:rPr>
          <w:fldChar w:fldCharType="separate"/>
        </w:r>
        <w:r>
          <w:rPr>
            <w:webHidden/>
          </w:rPr>
          <w:t>12</w:t>
        </w:r>
        <w:r>
          <w:rPr>
            <w:webHidden/>
          </w:rPr>
          <w:fldChar w:fldCharType="end"/>
        </w:r>
      </w:hyperlink>
    </w:p>
    <w:p w14:paraId="357CC8A4" w14:textId="015052DA" w:rsidR="00523856" w:rsidRDefault="00523856">
      <w:pPr>
        <w:pStyle w:val="TOC2"/>
        <w:rPr>
          <w:rFonts w:asciiTheme="minorHAnsi" w:hAnsiTheme="minorHAnsi" w:cstheme="minorBidi"/>
          <w:bCs w:val="0"/>
          <w:noProof/>
          <w:sz w:val="22"/>
          <w:szCs w:val="22"/>
          <w:lang w:eastAsia="en-MY"/>
        </w:rPr>
      </w:pPr>
      <w:hyperlink w:anchor="_Toc187505569" w:history="1">
        <w:r w:rsidRPr="0087157D">
          <w:rPr>
            <w:rStyle w:val="Hyperlink"/>
            <w:noProof/>
          </w:rPr>
          <w:t>1.1</w:t>
        </w:r>
        <w:r>
          <w:rPr>
            <w:rFonts w:asciiTheme="minorHAnsi" w:hAnsiTheme="minorHAnsi" w:cstheme="minorBidi"/>
            <w:bCs w:val="0"/>
            <w:noProof/>
            <w:sz w:val="22"/>
            <w:szCs w:val="22"/>
            <w:lang w:eastAsia="en-MY"/>
          </w:rPr>
          <w:tab/>
        </w:r>
        <w:r w:rsidRPr="0087157D">
          <w:rPr>
            <w:rStyle w:val="Hyperlink"/>
            <w:noProof/>
          </w:rPr>
          <w:t>Project Background</w:t>
        </w:r>
        <w:r>
          <w:rPr>
            <w:noProof/>
            <w:webHidden/>
          </w:rPr>
          <w:tab/>
        </w:r>
        <w:r>
          <w:rPr>
            <w:noProof/>
            <w:webHidden/>
          </w:rPr>
          <w:fldChar w:fldCharType="begin"/>
        </w:r>
        <w:r>
          <w:rPr>
            <w:noProof/>
            <w:webHidden/>
          </w:rPr>
          <w:instrText xml:space="preserve"> PAGEREF _Toc187505569 \h </w:instrText>
        </w:r>
        <w:r>
          <w:rPr>
            <w:noProof/>
            <w:webHidden/>
          </w:rPr>
        </w:r>
        <w:r>
          <w:rPr>
            <w:noProof/>
            <w:webHidden/>
          </w:rPr>
          <w:fldChar w:fldCharType="separate"/>
        </w:r>
        <w:r>
          <w:rPr>
            <w:noProof/>
            <w:webHidden/>
          </w:rPr>
          <w:t>12</w:t>
        </w:r>
        <w:r>
          <w:rPr>
            <w:noProof/>
            <w:webHidden/>
          </w:rPr>
          <w:fldChar w:fldCharType="end"/>
        </w:r>
      </w:hyperlink>
    </w:p>
    <w:p w14:paraId="0F29F953" w14:textId="690ECEC2" w:rsidR="00523856" w:rsidRDefault="00523856">
      <w:pPr>
        <w:pStyle w:val="TOC2"/>
        <w:rPr>
          <w:rFonts w:asciiTheme="minorHAnsi" w:hAnsiTheme="minorHAnsi" w:cstheme="minorBidi"/>
          <w:bCs w:val="0"/>
          <w:noProof/>
          <w:sz w:val="22"/>
          <w:szCs w:val="22"/>
          <w:lang w:eastAsia="en-MY"/>
        </w:rPr>
      </w:pPr>
      <w:hyperlink w:anchor="_Toc187505570" w:history="1">
        <w:r w:rsidRPr="0087157D">
          <w:rPr>
            <w:rStyle w:val="Hyperlink"/>
            <w:noProof/>
          </w:rPr>
          <w:t>1.2</w:t>
        </w:r>
        <w:r>
          <w:rPr>
            <w:rFonts w:asciiTheme="minorHAnsi" w:hAnsiTheme="minorHAnsi" w:cstheme="minorBidi"/>
            <w:bCs w:val="0"/>
            <w:noProof/>
            <w:sz w:val="22"/>
            <w:szCs w:val="22"/>
            <w:lang w:eastAsia="en-MY"/>
          </w:rPr>
          <w:tab/>
        </w:r>
        <w:r w:rsidRPr="0087157D">
          <w:rPr>
            <w:rStyle w:val="Hyperlink"/>
            <w:noProof/>
          </w:rPr>
          <w:t>Problem Statement</w:t>
        </w:r>
        <w:r>
          <w:rPr>
            <w:noProof/>
            <w:webHidden/>
          </w:rPr>
          <w:tab/>
        </w:r>
        <w:r>
          <w:rPr>
            <w:noProof/>
            <w:webHidden/>
          </w:rPr>
          <w:fldChar w:fldCharType="begin"/>
        </w:r>
        <w:r>
          <w:rPr>
            <w:noProof/>
            <w:webHidden/>
          </w:rPr>
          <w:instrText xml:space="preserve"> PAGEREF _Toc187505570 \h </w:instrText>
        </w:r>
        <w:r>
          <w:rPr>
            <w:noProof/>
            <w:webHidden/>
          </w:rPr>
        </w:r>
        <w:r>
          <w:rPr>
            <w:noProof/>
            <w:webHidden/>
          </w:rPr>
          <w:fldChar w:fldCharType="separate"/>
        </w:r>
        <w:r>
          <w:rPr>
            <w:noProof/>
            <w:webHidden/>
          </w:rPr>
          <w:t>12</w:t>
        </w:r>
        <w:r>
          <w:rPr>
            <w:noProof/>
            <w:webHidden/>
          </w:rPr>
          <w:fldChar w:fldCharType="end"/>
        </w:r>
      </w:hyperlink>
    </w:p>
    <w:p w14:paraId="584E8C0A" w14:textId="04C6B328" w:rsidR="00523856" w:rsidRDefault="00523856">
      <w:pPr>
        <w:pStyle w:val="TOC2"/>
        <w:rPr>
          <w:rFonts w:asciiTheme="minorHAnsi" w:hAnsiTheme="minorHAnsi" w:cstheme="minorBidi"/>
          <w:bCs w:val="0"/>
          <w:noProof/>
          <w:sz w:val="22"/>
          <w:szCs w:val="22"/>
          <w:lang w:eastAsia="en-MY"/>
        </w:rPr>
      </w:pPr>
      <w:hyperlink w:anchor="_Toc187505571" w:history="1">
        <w:r w:rsidRPr="0087157D">
          <w:rPr>
            <w:rStyle w:val="Hyperlink"/>
            <w:noProof/>
          </w:rPr>
          <w:t>1.3</w:t>
        </w:r>
        <w:r>
          <w:rPr>
            <w:rFonts w:asciiTheme="minorHAnsi" w:hAnsiTheme="minorHAnsi" w:cstheme="minorBidi"/>
            <w:bCs w:val="0"/>
            <w:noProof/>
            <w:sz w:val="22"/>
            <w:szCs w:val="22"/>
            <w:lang w:eastAsia="en-MY"/>
          </w:rPr>
          <w:tab/>
        </w:r>
        <w:r w:rsidRPr="0087157D">
          <w:rPr>
            <w:rStyle w:val="Hyperlink"/>
            <w:noProof/>
          </w:rPr>
          <w:t>Objective</w:t>
        </w:r>
        <w:r>
          <w:rPr>
            <w:noProof/>
            <w:webHidden/>
          </w:rPr>
          <w:tab/>
        </w:r>
        <w:r>
          <w:rPr>
            <w:noProof/>
            <w:webHidden/>
          </w:rPr>
          <w:fldChar w:fldCharType="begin"/>
        </w:r>
        <w:r>
          <w:rPr>
            <w:noProof/>
            <w:webHidden/>
          </w:rPr>
          <w:instrText xml:space="preserve"> PAGEREF _Toc187505571 \h </w:instrText>
        </w:r>
        <w:r>
          <w:rPr>
            <w:noProof/>
            <w:webHidden/>
          </w:rPr>
        </w:r>
        <w:r>
          <w:rPr>
            <w:noProof/>
            <w:webHidden/>
          </w:rPr>
          <w:fldChar w:fldCharType="separate"/>
        </w:r>
        <w:r>
          <w:rPr>
            <w:noProof/>
            <w:webHidden/>
          </w:rPr>
          <w:t>13</w:t>
        </w:r>
        <w:r>
          <w:rPr>
            <w:noProof/>
            <w:webHidden/>
          </w:rPr>
          <w:fldChar w:fldCharType="end"/>
        </w:r>
      </w:hyperlink>
    </w:p>
    <w:p w14:paraId="585F3FE3" w14:textId="1E8AD5D3" w:rsidR="00523856" w:rsidRDefault="00523856">
      <w:pPr>
        <w:pStyle w:val="TOC2"/>
        <w:rPr>
          <w:rFonts w:asciiTheme="minorHAnsi" w:hAnsiTheme="minorHAnsi" w:cstheme="minorBidi"/>
          <w:bCs w:val="0"/>
          <w:noProof/>
          <w:sz w:val="22"/>
          <w:szCs w:val="22"/>
          <w:lang w:eastAsia="en-MY"/>
        </w:rPr>
      </w:pPr>
      <w:hyperlink w:anchor="_Toc187505572" w:history="1">
        <w:r w:rsidRPr="0087157D">
          <w:rPr>
            <w:rStyle w:val="Hyperlink"/>
            <w:noProof/>
          </w:rPr>
          <w:t>1.4</w:t>
        </w:r>
        <w:r>
          <w:rPr>
            <w:rFonts w:asciiTheme="minorHAnsi" w:hAnsiTheme="minorHAnsi" w:cstheme="minorBidi"/>
            <w:bCs w:val="0"/>
            <w:noProof/>
            <w:sz w:val="22"/>
            <w:szCs w:val="22"/>
            <w:lang w:eastAsia="en-MY"/>
          </w:rPr>
          <w:tab/>
        </w:r>
        <w:r w:rsidRPr="0087157D">
          <w:rPr>
            <w:rStyle w:val="Hyperlink"/>
            <w:noProof/>
          </w:rPr>
          <w:t>Scope</w:t>
        </w:r>
        <w:r>
          <w:rPr>
            <w:noProof/>
            <w:webHidden/>
          </w:rPr>
          <w:tab/>
        </w:r>
        <w:r>
          <w:rPr>
            <w:noProof/>
            <w:webHidden/>
          </w:rPr>
          <w:fldChar w:fldCharType="begin"/>
        </w:r>
        <w:r>
          <w:rPr>
            <w:noProof/>
            <w:webHidden/>
          </w:rPr>
          <w:instrText xml:space="preserve"> PAGEREF _Toc187505572 \h </w:instrText>
        </w:r>
        <w:r>
          <w:rPr>
            <w:noProof/>
            <w:webHidden/>
          </w:rPr>
        </w:r>
        <w:r>
          <w:rPr>
            <w:noProof/>
            <w:webHidden/>
          </w:rPr>
          <w:fldChar w:fldCharType="separate"/>
        </w:r>
        <w:r>
          <w:rPr>
            <w:noProof/>
            <w:webHidden/>
          </w:rPr>
          <w:t>14</w:t>
        </w:r>
        <w:r>
          <w:rPr>
            <w:noProof/>
            <w:webHidden/>
          </w:rPr>
          <w:fldChar w:fldCharType="end"/>
        </w:r>
      </w:hyperlink>
    </w:p>
    <w:p w14:paraId="5922C2A7" w14:textId="67920185" w:rsidR="00523856" w:rsidRDefault="00523856">
      <w:pPr>
        <w:pStyle w:val="TOC3"/>
        <w:rPr>
          <w:rFonts w:asciiTheme="minorHAnsi" w:hAnsiTheme="minorHAnsi"/>
          <w:noProof/>
          <w:lang w:eastAsia="en-MY"/>
        </w:rPr>
      </w:pPr>
      <w:hyperlink w:anchor="_Toc187505573" w:history="1">
        <w:r w:rsidRPr="0087157D">
          <w:rPr>
            <w:rStyle w:val="Hyperlink"/>
            <w:noProof/>
          </w:rPr>
          <w:t>1.4.1</w:t>
        </w:r>
        <w:r>
          <w:rPr>
            <w:rFonts w:asciiTheme="minorHAnsi" w:hAnsiTheme="minorHAnsi"/>
            <w:noProof/>
            <w:lang w:eastAsia="en-MY"/>
          </w:rPr>
          <w:tab/>
        </w:r>
        <w:r w:rsidRPr="0087157D">
          <w:rPr>
            <w:rStyle w:val="Hyperlink"/>
            <w:noProof/>
          </w:rPr>
          <w:t>User Scope</w:t>
        </w:r>
        <w:r>
          <w:rPr>
            <w:noProof/>
            <w:webHidden/>
          </w:rPr>
          <w:tab/>
        </w:r>
        <w:r>
          <w:rPr>
            <w:noProof/>
            <w:webHidden/>
          </w:rPr>
          <w:fldChar w:fldCharType="begin"/>
        </w:r>
        <w:r>
          <w:rPr>
            <w:noProof/>
            <w:webHidden/>
          </w:rPr>
          <w:instrText xml:space="preserve"> PAGEREF _Toc187505573 \h </w:instrText>
        </w:r>
        <w:r>
          <w:rPr>
            <w:noProof/>
            <w:webHidden/>
          </w:rPr>
        </w:r>
        <w:r>
          <w:rPr>
            <w:noProof/>
            <w:webHidden/>
          </w:rPr>
          <w:fldChar w:fldCharType="separate"/>
        </w:r>
        <w:r>
          <w:rPr>
            <w:noProof/>
            <w:webHidden/>
          </w:rPr>
          <w:t>14</w:t>
        </w:r>
        <w:r>
          <w:rPr>
            <w:noProof/>
            <w:webHidden/>
          </w:rPr>
          <w:fldChar w:fldCharType="end"/>
        </w:r>
      </w:hyperlink>
    </w:p>
    <w:p w14:paraId="25925CAF" w14:textId="59C4AE07" w:rsidR="00523856" w:rsidRDefault="00523856">
      <w:pPr>
        <w:pStyle w:val="TOC3"/>
        <w:rPr>
          <w:rFonts w:asciiTheme="minorHAnsi" w:hAnsiTheme="minorHAnsi"/>
          <w:noProof/>
          <w:lang w:eastAsia="en-MY"/>
        </w:rPr>
      </w:pPr>
      <w:hyperlink w:anchor="_Toc187505574" w:history="1">
        <w:r w:rsidRPr="0087157D">
          <w:rPr>
            <w:rStyle w:val="Hyperlink"/>
            <w:noProof/>
          </w:rPr>
          <w:t>1.4.2</w:t>
        </w:r>
        <w:r>
          <w:rPr>
            <w:rFonts w:asciiTheme="minorHAnsi" w:hAnsiTheme="minorHAnsi"/>
            <w:noProof/>
            <w:lang w:eastAsia="en-MY"/>
          </w:rPr>
          <w:tab/>
        </w:r>
        <w:r w:rsidRPr="0087157D">
          <w:rPr>
            <w:rStyle w:val="Hyperlink"/>
            <w:noProof/>
          </w:rPr>
          <w:t>System Scope</w:t>
        </w:r>
        <w:r>
          <w:rPr>
            <w:noProof/>
            <w:webHidden/>
          </w:rPr>
          <w:tab/>
        </w:r>
        <w:r>
          <w:rPr>
            <w:noProof/>
            <w:webHidden/>
          </w:rPr>
          <w:fldChar w:fldCharType="begin"/>
        </w:r>
        <w:r>
          <w:rPr>
            <w:noProof/>
            <w:webHidden/>
          </w:rPr>
          <w:instrText xml:space="preserve"> PAGEREF _Toc187505574 \h </w:instrText>
        </w:r>
        <w:r>
          <w:rPr>
            <w:noProof/>
            <w:webHidden/>
          </w:rPr>
        </w:r>
        <w:r>
          <w:rPr>
            <w:noProof/>
            <w:webHidden/>
          </w:rPr>
          <w:fldChar w:fldCharType="separate"/>
        </w:r>
        <w:r>
          <w:rPr>
            <w:noProof/>
            <w:webHidden/>
          </w:rPr>
          <w:t>14</w:t>
        </w:r>
        <w:r>
          <w:rPr>
            <w:noProof/>
            <w:webHidden/>
          </w:rPr>
          <w:fldChar w:fldCharType="end"/>
        </w:r>
      </w:hyperlink>
    </w:p>
    <w:p w14:paraId="7AFA5B25" w14:textId="561E75DC" w:rsidR="00523856" w:rsidRDefault="00523856">
      <w:pPr>
        <w:pStyle w:val="TOC1"/>
        <w:tabs>
          <w:tab w:val="left" w:pos="2234"/>
        </w:tabs>
        <w:rPr>
          <w:rFonts w:asciiTheme="minorHAnsi" w:hAnsiTheme="minorHAnsi"/>
          <w:b w:val="0"/>
          <w:bCs w:val="0"/>
          <w:sz w:val="22"/>
          <w:lang w:eastAsia="en-MY"/>
        </w:rPr>
      </w:pPr>
      <w:hyperlink w:anchor="_Toc187505575" w:history="1">
        <w:r w:rsidRPr="0087157D">
          <w:rPr>
            <w:rStyle w:val="Hyperlink"/>
          </w:rPr>
          <w:t>CHAPTER 2</w:t>
        </w:r>
        <w:r>
          <w:rPr>
            <w:rFonts w:asciiTheme="minorHAnsi" w:hAnsiTheme="minorHAnsi"/>
            <w:b w:val="0"/>
            <w:bCs w:val="0"/>
            <w:sz w:val="22"/>
            <w:lang w:eastAsia="en-MY"/>
          </w:rPr>
          <w:tab/>
        </w:r>
        <w:r w:rsidRPr="0087157D">
          <w:rPr>
            <w:rStyle w:val="Hyperlink"/>
          </w:rPr>
          <w:t>LITERATURE REVIEW</w:t>
        </w:r>
        <w:r>
          <w:rPr>
            <w:webHidden/>
          </w:rPr>
          <w:tab/>
        </w:r>
        <w:r>
          <w:rPr>
            <w:webHidden/>
          </w:rPr>
          <w:fldChar w:fldCharType="begin"/>
        </w:r>
        <w:r>
          <w:rPr>
            <w:webHidden/>
          </w:rPr>
          <w:instrText xml:space="preserve"> PAGEREF _Toc187505575 \h </w:instrText>
        </w:r>
        <w:r>
          <w:rPr>
            <w:webHidden/>
          </w:rPr>
        </w:r>
        <w:r>
          <w:rPr>
            <w:webHidden/>
          </w:rPr>
          <w:fldChar w:fldCharType="separate"/>
        </w:r>
        <w:r>
          <w:rPr>
            <w:webHidden/>
          </w:rPr>
          <w:t>16</w:t>
        </w:r>
        <w:r>
          <w:rPr>
            <w:webHidden/>
          </w:rPr>
          <w:fldChar w:fldCharType="end"/>
        </w:r>
      </w:hyperlink>
    </w:p>
    <w:p w14:paraId="718795C5" w14:textId="5CB3B65C" w:rsidR="00523856" w:rsidRDefault="00523856">
      <w:pPr>
        <w:pStyle w:val="TOC2"/>
        <w:rPr>
          <w:rFonts w:asciiTheme="minorHAnsi" w:hAnsiTheme="minorHAnsi" w:cstheme="minorBidi"/>
          <w:bCs w:val="0"/>
          <w:noProof/>
          <w:sz w:val="22"/>
          <w:szCs w:val="22"/>
          <w:lang w:eastAsia="en-MY"/>
        </w:rPr>
      </w:pPr>
      <w:hyperlink w:anchor="_Toc187505576" w:history="1">
        <w:r w:rsidRPr="0087157D">
          <w:rPr>
            <w:rStyle w:val="Hyperlink"/>
            <w:noProof/>
          </w:rPr>
          <w:t>2.1</w:t>
        </w:r>
        <w:r>
          <w:rPr>
            <w:rFonts w:asciiTheme="minorHAnsi" w:hAnsiTheme="minorHAnsi" w:cstheme="minorBidi"/>
            <w:bCs w:val="0"/>
            <w:noProof/>
            <w:sz w:val="22"/>
            <w:szCs w:val="22"/>
            <w:lang w:eastAsia="en-MY"/>
          </w:rPr>
          <w:tab/>
        </w:r>
        <w:r w:rsidRPr="0087157D">
          <w:rPr>
            <w:rStyle w:val="Hyperlink"/>
            <w:noProof/>
          </w:rPr>
          <w:t>Similar Attendance System</w:t>
        </w:r>
        <w:r>
          <w:rPr>
            <w:noProof/>
            <w:webHidden/>
          </w:rPr>
          <w:tab/>
        </w:r>
        <w:r>
          <w:rPr>
            <w:noProof/>
            <w:webHidden/>
          </w:rPr>
          <w:fldChar w:fldCharType="begin"/>
        </w:r>
        <w:r>
          <w:rPr>
            <w:noProof/>
            <w:webHidden/>
          </w:rPr>
          <w:instrText xml:space="preserve"> PAGEREF _Toc187505576 \h </w:instrText>
        </w:r>
        <w:r>
          <w:rPr>
            <w:noProof/>
            <w:webHidden/>
          </w:rPr>
        </w:r>
        <w:r>
          <w:rPr>
            <w:noProof/>
            <w:webHidden/>
          </w:rPr>
          <w:fldChar w:fldCharType="separate"/>
        </w:r>
        <w:r>
          <w:rPr>
            <w:noProof/>
            <w:webHidden/>
          </w:rPr>
          <w:t>16</w:t>
        </w:r>
        <w:r>
          <w:rPr>
            <w:noProof/>
            <w:webHidden/>
          </w:rPr>
          <w:fldChar w:fldCharType="end"/>
        </w:r>
      </w:hyperlink>
    </w:p>
    <w:p w14:paraId="7989A62B" w14:textId="5EE35EB0" w:rsidR="00523856" w:rsidRDefault="00523856">
      <w:pPr>
        <w:pStyle w:val="TOC3"/>
        <w:rPr>
          <w:rFonts w:asciiTheme="minorHAnsi" w:hAnsiTheme="minorHAnsi"/>
          <w:noProof/>
          <w:lang w:eastAsia="en-MY"/>
        </w:rPr>
      </w:pPr>
      <w:hyperlink w:anchor="_Toc187505577" w:history="1">
        <w:r w:rsidRPr="0087157D">
          <w:rPr>
            <w:rStyle w:val="Hyperlink"/>
            <w:noProof/>
          </w:rPr>
          <w:t>2.1.1</w:t>
        </w:r>
        <w:r>
          <w:rPr>
            <w:rFonts w:asciiTheme="minorHAnsi" w:hAnsiTheme="minorHAnsi"/>
            <w:noProof/>
            <w:lang w:eastAsia="en-MY"/>
          </w:rPr>
          <w:tab/>
        </w:r>
        <w:r w:rsidRPr="0087157D">
          <w:rPr>
            <w:rStyle w:val="Hyperlink"/>
            <w:noProof/>
          </w:rPr>
          <w:t>Jibble</w:t>
        </w:r>
        <w:r>
          <w:rPr>
            <w:noProof/>
            <w:webHidden/>
          </w:rPr>
          <w:tab/>
        </w:r>
        <w:r>
          <w:rPr>
            <w:noProof/>
            <w:webHidden/>
          </w:rPr>
          <w:fldChar w:fldCharType="begin"/>
        </w:r>
        <w:r>
          <w:rPr>
            <w:noProof/>
            <w:webHidden/>
          </w:rPr>
          <w:instrText xml:space="preserve"> PAGEREF _Toc187505577 \h </w:instrText>
        </w:r>
        <w:r>
          <w:rPr>
            <w:noProof/>
            <w:webHidden/>
          </w:rPr>
        </w:r>
        <w:r>
          <w:rPr>
            <w:noProof/>
            <w:webHidden/>
          </w:rPr>
          <w:fldChar w:fldCharType="separate"/>
        </w:r>
        <w:r>
          <w:rPr>
            <w:noProof/>
            <w:webHidden/>
          </w:rPr>
          <w:t>16</w:t>
        </w:r>
        <w:r>
          <w:rPr>
            <w:noProof/>
            <w:webHidden/>
          </w:rPr>
          <w:fldChar w:fldCharType="end"/>
        </w:r>
      </w:hyperlink>
    </w:p>
    <w:p w14:paraId="30B8A659" w14:textId="4C3CB34C" w:rsidR="00523856" w:rsidRDefault="00523856">
      <w:pPr>
        <w:pStyle w:val="TOC3"/>
        <w:rPr>
          <w:rFonts w:asciiTheme="minorHAnsi" w:hAnsiTheme="minorHAnsi"/>
          <w:noProof/>
          <w:lang w:eastAsia="en-MY"/>
        </w:rPr>
      </w:pPr>
      <w:hyperlink w:anchor="_Toc187505578" w:history="1">
        <w:r w:rsidRPr="0087157D">
          <w:rPr>
            <w:rStyle w:val="Hyperlink"/>
            <w:noProof/>
          </w:rPr>
          <w:t>2.1.2</w:t>
        </w:r>
        <w:r>
          <w:rPr>
            <w:rFonts w:asciiTheme="minorHAnsi" w:hAnsiTheme="minorHAnsi"/>
            <w:noProof/>
            <w:lang w:eastAsia="en-MY"/>
          </w:rPr>
          <w:tab/>
        </w:r>
        <w:r w:rsidRPr="0087157D">
          <w:rPr>
            <w:rStyle w:val="Hyperlink"/>
            <w:noProof/>
          </w:rPr>
          <w:t>TimeTec</w:t>
        </w:r>
        <w:r>
          <w:rPr>
            <w:noProof/>
            <w:webHidden/>
          </w:rPr>
          <w:tab/>
        </w:r>
        <w:r>
          <w:rPr>
            <w:noProof/>
            <w:webHidden/>
          </w:rPr>
          <w:fldChar w:fldCharType="begin"/>
        </w:r>
        <w:r>
          <w:rPr>
            <w:noProof/>
            <w:webHidden/>
          </w:rPr>
          <w:instrText xml:space="preserve"> PAGEREF _Toc187505578 \h </w:instrText>
        </w:r>
        <w:r>
          <w:rPr>
            <w:noProof/>
            <w:webHidden/>
          </w:rPr>
        </w:r>
        <w:r>
          <w:rPr>
            <w:noProof/>
            <w:webHidden/>
          </w:rPr>
          <w:fldChar w:fldCharType="separate"/>
        </w:r>
        <w:r>
          <w:rPr>
            <w:noProof/>
            <w:webHidden/>
          </w:rPr>
          <w:t>18</w:t>
        </w:r>
        <w:r>
          <w:rPr>
            <w:noProof/>
            <w:webHidden/>
          </w:rPr>
          <w:fldChar w:fldCharType="end"/>
        </w:r>
      </w:hyperlink>
    </w:p>
    <w:p w14:paraId="36D27F5F" w14:textId="01C8A92B" w:rsidR="00523856" w:rsidRDefault="00523856">
      <w:pPr>
        <w:pStyle w:val="TOC3"/>
        <w:rPr>
          <w:rFonts w:asciiTheme="minorHAnsi" w:hAnsiTheme="minorHAnsi"/>
          <w:noProof/>
          <w:lang w:eastAsia="en-MY"/>
        </w:rPr>
      </w:pPr>
      <w:hyperlink w:anchor="_Toc187505579" w:history="1">
        <w:r w:rsidRPr="0087157D">
          <w:rPr>
            <w:rStyle w:val="Hyperlink"/>
            <w:noProof/>
          </w:rPr>
          <w:t>2.1.3</w:t>
        </w:r>
        <w:r>
          <w:rPr>
            <w:rFonts w:asciiTheme="minorHAnsi" w:hAnsiTheme="minorHAnsi"/>
            <w:noProof/>
            <w:lang w:eastAsia="en-MY"/>
          </w:rPr>
          <w:tab/>
        </w:r>
        <w:r w:rsidRPr="0087157D">
          <w:rPr>
            <w:rStyle w:val="Hyperlink"/>
            <w:noProof/>
          </w:rPr>
          <w:t>Sling</w:t>
        </w:r>
        <w:r>
          <w:rPr>
            <w:noProof/>
            <w:webHidden/>
          </w:rPr>
          <w:tab/>
        </w:r>
        <w:r>
          <w:rPr>
            <w:noProof/>
            <w:webHidden/>
          </w:rPr>
          <w:fldChar w:fldCharType="begin"/>
        </w:r>
        <w:r>
          <w:rPr>
            <w:noProof/>
            <w:webHidden/>
          </w:rPr>
          <w:instrText xml:space="preserve"> PAGEREF _Toc187505579 \h </w:instrText>
        </w:r>
        <w:r>
          <w:rPr>
            <w:noProof/>
            <w:webHidden/>
          </w:rPr>
        </w:r>
        <w:r>
          <w:rPr>
            <w:noProof/>
            <w:webHidden/>
          </w:rPr>
          <w:fldChar w:fldCharType="separate"/>
        </w:r>
        <w:r>
          <w:rPr>
            <w:noProof/>
            <w:webHidden/>
          </w:rPr>
          <w:t>20</w:t>
        </w:r>
        <w:r>
          <w:rPr>
            <w:noProof/>
            <w:webHidden/>
          </w:rPr>
          <w:fldChar w:fldCharType="end"/>
        </w:r>
      </w:hyperlink>
    </w:p>
    <w:p w14:paraId="446D2D96" w14:textId="488F7370" w:rsidR="00523856" w:rsidRDefault="00523856">
      <w:pPr>
        <w:pStyle w:val="TOC3"/>
        <w:rPr>
          <w:rFonts w:asciiTheme="minorHAnsi" w:hAnsiTheme="minorHAnsi"/>
          <w:noProof/>
          <w:lang w:eastAsia="en-MY"/>
        </w:rPr>
      </w:pPr>
      <w:hyperlink w:anchor="_Toc187505580" w:history="1">
        <w:r w:rsidRPr="0087157D">
          <w:rPr>
            <w:rStyle w:val="Hyperlink"/>
            <w:noProof/>
          </w:rPr>
          <w:t>2.1.4</w:t>
        </w:r>
        <w:r>
          <w:rPr>
            <w:rFonts w:asciiTheme="minorHAnsi" w:hAnsiTheme="minorHAnsi"/>
            <w:noProof/>
            <w:lang w:eastAsia="en-MY"/>
          </w:rPr>
          <w:tab/>
        </w:r>
        <w:r w:rsidRPr="0087157D">
          <w:rPr>
            <w:rStyle w:val="Hyperlink"/>
            <w:noProof/>
          </w:rPr>
          <w:t>System Analysis</w:t>
        </w:r>
        <w:r>
          <w:rPr>
            <w:noProof/>
            <w:webHidden/>
          </w:rPr>
          <w:tab/>
        </w:r>
        <w:r>
          <w:rPr>
            <w:noProof/>
            <w:webHidden/>
          </w:rPr>
          <w:fldChar w:fldCharType="begin"/>
        </w:r>
        <w:r>
          <w:rPr>
            <w:noProof/>
            <w:webHidden/>
          </w:rPr>
          <w:instrText xml:space="preserve"> PAGEREF _Toc187505580 \h </w:instrText>
        </w:r>
        <w:r>
          <w:rPr>
            <w:noProof/>
            <w:webHidden/>
          </w:rPr>
        </w:r>
        <w:r>
          <w:rPr>
            <w:noProof/>
            <w:webHidden/>
          </w:rPr>
          <w:fldChar w:fldCharType="separate"/>
        </w:r>
        <w:r>
          <w:rPr>
            <w:noProof/>
            <w:webHidden/>
          </w:rPr>
          <w:t>22</w:t>
        </w:r>
        <w:r>
          <w:rPr>
            <w:noProof/>
            <w:webHidden/>
          </w:rPr>
          <w:fldChar w:fldCharType="end"/>
        </w:r>
      </w:hyperlink>
    </w:p>
    <w:p w14:paraId="2B7AB7AC" w14:textId="4FB0EB0F" w:rsidR="00523856" w:rsidRDefault="00523856">
      <w:pPr>
        <w:pStyle w:val="TOC1"/>
        <w:tabs>
          <w:tab w:val="left" w:pos="2234"/>
        </w:tabs>
        <w:rPr>
          <w:rFonts w:asciiTheme="minorHAnsi" w:hAnsiTheme="minorHAnsi"/>
          <w:b w:val="0"/>
          <w:bCs w:val="0"/>
          <w:sz w:val="22"/>
          <w:lang w:eastAsia="en-MY"/>
        </w:rPr>
      </w:pPr>
      <w:hyperlink w:anchor="_Toc187505581" w:history="1">
        <w:r w:rsidRPr="0087157D">
          <w:rPr>
            <w:rStyle w:val="Hyperlink"/>
          </w:rPr>
          <w:t>CHAPTER 3</w:t>
        </w:r>
        <w:r>
          <w:rPr>
            <w:rFonts w:asciiTheme="minorHAnsi" w:hAnsiTheme="minorHAnsi"/>
            <w:b w:val="0"/>
            <w:bCs w:val="0"/>
            <w:sz w:val="22"/>
            <w:lang w:eastAsia="en-MY"/>
          </w:rPr>
          <w:tab/>
        </w:r>
        <w:r w:rsidRPr="0087157D">
          <w:rPr>
            <w:rStyle w:val="Hyperlink"/>
          </w:rPr>
          <w:t>REQUIREMENTS ANALYSIS</w:t>
        </w:r>
        <w:r>
          <w:rPr>
            <w:webHidden/>
          </w:rPr>
          <w:tab/>
        </w:r>
        <w:r>
          <w:rPr>
            <w:webHidden/>
          </w:rPr>
          <w:fldChar w:fldCharType="begin"/>
        </w:r>
        <w:r>
          <w:rPr>
            <w:webHidden/>
          </w:rPr>
          <w:instrText xml:space="preserve"> PAGEREF _Toc187505581 \h </w:instrText>
        </w:r>
        <w:r>
          <w:rPr>
            <w:webHidden/>
          </w:rPr>
        </w:r>
        <w:r>
          <w:rPr>
            <w:webHidden/>
          </w:rPr>
          <w:fldChar w:fldCharType="separate"/>
        </w:r>
        <w:r>
          <w:rPr>
            <w:webHidden/>
          </w:rPr>
          <w:t>24</w:t>
        </w:r>
        <w:r>
          <w:rPr>
            <w:webHidden/>
          </w:rPr>
          <w:fldChar w:fldCharType="end"/>
        </w:r>
      </w:hyperlink>
    </w:p>
    <w:p w14:paraId="1DE515B5" w14:textId="0868C041" w:rsidR="00523856" w:rsidRDefault="00523856">
      <w:pPr>
        <w:pStyle w:val="TOC2"/>
        <w:rPr>
          <w:rFonts w:asciiTheme="minorHAnsi" w:hAnsiTheme="minorHAnsi" w:cstheme="minorBidi"/>
          <w:bCs w:val="0"/>
          <w:noProof/>
          <w:sz w:val="22"/>
          <w:szCs w:val="22"/>
          <w:lang w:eastAsia="en-MY"/>
        </w:rPr>
      </w:pPr>
      <w:hyperlink w:anchor="_Toc187505582" w:history="1">
        <w:r w:rsidRPr="0087157D">
          <w:rPr>
            <w:rStyle w:val="Hyperlink"/>
            <w:noProof/>
          </w:rPr>
          <w:t>3.1</w:t>
        </w:r>
        <w:r>
          <w:rPr>
            <w:rFonts w:asciiTheme="minorHAnsi" w:hAnsiTheme="minorHAnsi" w:cstheme="minorBidi"/>
            <w:bCs w:val="0"/>
            <w:noProof/>
            <w:sz w:val="22"/>
            <w:szCs w:val="22"/>
            <w:lang w:eastAsia="en-MY"/>
          </w:rPr>
          <w:tab/>
        </w:r>
        <w:r w:rsidRPr="0087157D">
          <w:rPr>
            <w:rStyle w:val="Hyperlink"/>
            <w:noProof/>
          </w:rPr>
          <w:t>Requirements Elicitation</w:t>
        </w:r>
        <w:r>
          <w:rPr>
            <w:noProof/>
            <w:webHidden/>
          </w:rPr>
          <w:tab/>
        </w:r>
        <w:r>
          <w:rPr>
            <w:noProof/>
            <w:webHidden/>
          </w:rPr>
          <w:fldChar w:fldCharType="begin"/>
        </w:r>
        <w:r>
          <w:rPr>
            <w:noProof/>
            <w:webHidden/>
          </w:rPr>
          <w:instrText xml:space="preserve"> PAGEREF _Toc187505582 \h </w:instrText>
        </w:r>
        <w:r>
          <w:rPr>
            <w:noProof/>
            <w:webHidden/>
          </w:rPr>
        </w:r>
        <w:r>
          <w:rPr>
            <w:noProof/>
            <w:webHidden/>
          </w:rPr>
          <w:fldChar w:fldCharType="separate"/>
        </w:r>
        <w:r>
          <w:rPr>
            <w:noProof/>
            <w:webHidden/>
          </w:rPr>
          <w:t>24</w:t>
        </w:r>
        <w:r>
          <w:rPr>
            <w:noProof/>
            <w:webHidden/>
          </w:rPr>
          <w:fldChar w:fldCharType="end"/>
        </w:r>
      </w:hyperlink>
    </w:p>
    <w:p w14:paraId="787E7A85" w14:textId="6705420A" w:rsidR="00523856" w:rsidRDefault="00523856">
      <w:pPr>
        <w:pStyle w:val="TOC3"/>
        <w:rPr>
          <w:rFonts w:asciiTheme="minorHAnsi" w:hAnsiTheme="minorHAnsi"/>
          <w:noProof/>
          <w:lang w:eastAsia="en-MY"/>
        </w:rPr>
      </w:pPr>
      <w:hyperlink w:anchor="_Toc187505583" w:history="1">
        <w:r w:rsidRPr="0087157D">
          <w:rPr>
            <w:rStyle w:val="Hyperlink"/>
            <w:noProof/>
          </w:rPr>
          <w:t>3.1.1</w:t>
        </w:r>
        <w:r>
          <w:rPr>
            <w:rFonts w:asciiTheme="minorHAnsi" w:hAnsiTheme="minorHAnsi"/>
            <w:noProof/>
            <w:lang w:eastAsia="en-MY"/>
          </w:rPr>
          <w:tab/>
        </w:r>
        <w:r w:rsidRPr="0087157D">
          <w:rPr>
            <w:rStyle w:val="Hyperlink"/>
            <w:noProof/>
          </w:rPr>
          <w:t>Interview Session</w:t>
        </w:r>
        <w:r>
          <w:rPr>
            <w:noProof/>
            <w:webHidden/>
          </w:rPr>
          <w:tab/>
        </w:r>
        <w:r>
          <w:rPr>
            <w:noProof/>
            <w:webHidden/>
          </w:rPr>
          <w:fldChar w:fldCharType="begin"/>
        </w:r>
        <w:r>
          <w:rPr>
            <w:noProof/>
            <w:webHidden/>
          </w:rPr>
          <w:instrText xml:space="preserve"> PAGEREF _Toc187505583 \h </w:instrText>
        </w:r>
        <w:r>
          <w:rPr>
            <w:noProof/>
            <w:webHidden/>
          </w:rPr>
        </w:r>
        <w:r>
          <w:rPr>
            <w:noProof/>
            <w:webHidden/>
          </w:rPr>
          <w:fldChar w:fldCharType="separate"/>
        </w:r>
        <w:r>
          <w:rPr>
            <w:noProof/>
            <w:webHidden/>
          </w:rPr>
          <w:t>24</w:t>
        </w:r>
        <w:r>
          <w:rPr>
            <w:noProof/>
            <w:webHidden/>
          </w:rPr>
          <w:fldChar w:fldCharType="end"/>
        </w:r>
      </w:hyperlink>
    </w:p>
    <w:p w14:paraId="272F423E" w14:textId="06389A09" w:rsidR="00523856" w:rsidRDefault="00523856">
      <w:pPr>
        <w:pStyle w:val="TOC3"/>
        <w:rPr>
          <w:rFonts w:asciiTheme="minorHAnsi" w:hAnsiTheme="minorHAnsi"/>
          <w:noProof/>
          <w:lang w:eastAsia="en-MY"/>
        </w:rPr>
      </w:pPr>
      <w:hyperlink w:anchor="_Toc187505584" w:history="1">
        <w:r w:rsidRPr="0087157D">
          <w:rPr>
            <w:rStyle w:val="Hyperlink"/>
            <w:noProof/>
          </w:rPr>
          <w:t>3.1.2</w:t>
        </w:r>
        <w:r>
          <w:rPr>
            <w:rFonts w:asciiTheme="minorHAnsi" w:hAnsiTheme="minorHAnsi"/>
            <w:noProof/>
            <w:lang w:eastAsia="en-MY"/>
          </w:rPr>
          <w:tab/>
        </w:r>
        <w:r w:rsidRPr="0087157D">
          <w:rPr>
            <w:rStyle w:val="Hyperlink"/>
            <w:noProof/>
          </w:rPr>
          <w:t>Observation</w:t>
        </w:r>
        <w:r>
          <w:rPr>
            <w:noProof/>
            <w:webHidden/>
          </w:rPr>
          <w:tab/>
        </w:r>
        <w:r>
          <w:rPr>
            <w:noProof/>
            <w:webHidden/>
          </w:rPr>
          <w:fldChar w:fldCharType="begin"/>
        </w:r>
        <w:r>
          <w:rPr>
            <w:noProof/>
            <w:webHidden/>
          </w:rPr>
          <w:instrText xml:space="preserve"> PAGEREF _Toc187505584 \h </w:instrText>
        </w:r>
        <w:r>
          <w:rPr>
            <w:noProof/>
            <w:webHidden/>
          </w:rPr>
        </w:r>
        <w:r>
          <w:rPr>
            <w:noProof/>
            <w:webHidden/>
          </w:rPr>
          <w:fldChar w:fldCharType="separate"/>
        </w:r>
        <w:r>
          <w:rPr>
            <w:noProof/>
            <w:webHidden/>
          </w:rPr>
          <w:t>26</w:t>
        </w:r>
        <w:r>
          <w:rPr>
            <w:noProof/>
            <w:webHidden/>
          </w:rPr>
          <w:fldChar w:fldCharType="end"/>
        </w:r>
      </w:hyperlink>
    </w:p>
    <w:p w14:paraId="5B0D1D2A" w14:textId="30B8E028" w:rsidR="00523856" w:rsidRDefault="00523856">
      <w:pPr>
        <w:pStyle w:val="TOC2"/>
        <w:rPr>
          <w:rFonts w:asciiTheme="minorHAnsi" w:hAnsiTheme="minorHAnsi" w:cstheme="minorBidi"/>
          <w:bCs w:val="0"/>
          <w:noProof/>
          <w:sz w:val="22"/>
          <w:szCs w:val="22"/>
          <w:lang w:eastAsia="en-MY"/>
        </w:rPr>
      </w:pPr>
      <w:hyperlink w:anchor="_Toc187505585" w:history="1">
        <w:r w:rsidRPr="0087157D">
          <w:rPr>
            <w:rStyle w:val="Hyperlink"/>
            <w:noProof/>
          </w:rPr>
          <w:t>3.2</w:t>
        </w:r>
        <w:r>
          <w:rPr>
            <w:rFonts w:asciiTheme="minorHAnsi" w:hAnsiTheme="minorHAnsi" w:cstheme="minorBidi"/>
            <w:bCs w:val="0"/>
            <w:noProof/>
            <w:sz w:val="22"/>
            <w:szCs w:val="22"/>
            <w:lang w:eastAsia="en-MY"/>
          </w:rPr>
          <w:tab/>
        </w:r>
        <w:r w:rsidRPr="0087157D">
          <w:rPr>
            <w:rStyle w:val="Hyperlink"/>
            <w:noProof/>
          </w:rPr>
          <w:t>Requirement’s analysis</w:t>
        </w:r>
        <w:r>
          <w:rPr>
            <w:noProof/>
            <w:webHidden/>
          </w:rPr>
          <w:tab/>
        </w:r>
        <w:r>
          <w:rPr>
            <w:noProof/>
            <w:webHidden/>
          </w:rPr>
          <w:fldChar w:fldCharType="begin"/>
        </w:r>
        <w:r>
          <w:rPr>
            <w:noProof/>
            <w:webHidden/>
          </w:rPr>
          <w:instrText xml:space="preserve"> PAGEREF _Toc187505585 \h </w:instrText>
        </w:r>
        <w:r>
          <w:rPr>
            <w:noProof/>
            <w:webHidden/>
          </w:rPr>
        </w:r>
        <w:r>
          <w:rPr>
            <w:noProof/>
            <w:webHidden/>
          </w:rPr>
          <w:fldChar w:fldCharType="separate"/>
        </w:r>
        <w:r>
          <w:rPr>
            <w:noProof/>
            <w:webHidden/>
          </w:rPr>
          <w:t>27</w:t>
        </w:r>
        <w:r>
          <w:rPr>
            <w:noProof/>
            <w:webHidden/>
          </w:rPr>
          <w:fldChar w:fldCharType="end"/>
        </w:r>
      </w:hyperlink>
    </w:p>
    <w:p w14:paraId="2124A987" w14:textId="2D2BF5CA" w:rsidR="00523856" w:rsidRDefault="00523856">
      <w:pPr>
        <w:pStyle w:val="TOC1"/>
        <w:tabs>
          <w:tab w:val="left" w:pos="2234"/>
        </w:tabs>
        <w:rPr>
          <w:rFonts w:asciiTheme="minorHAnsi" w:hAnsiTheme="minorHAnsi"/>
          <w:b w:val="0"/>
          <w:bCs w:val="0"/>
          <w:sz w:val="22"/>
          <w:lang w:eastAsia="en-MY"/>
        </w:rPr>
      </w:pPr>
      <w:hyperlink w:anchor="_Toc187505586" w:history="1">
        <w:r w:rsidRPr="0087157D">
          <w:rPr>
            <w:rStyle w:val="Hyperlink"/>
          </w:rPr>
          <w:t>CHAPTER 4</w:t>
        </w:r>
        <w:r>
          <w:rPr>
            <w:rFonts w:asciiTheme="minorHAnsi" w:hAnsiTheme="minorHAnsi"/>
            <w:b w:val="0"/>
            <w:bCs w:val="0"/>
            <w:sz w:val="22"/>
            <w:lang w:eastAsia="en-MY"/>
          </w:rPr>
          <w:tab/>
        </w:r>
        <w:r w:rsidRPr="0087157D">
          <w:rPr>
            <w:rStyle w:val="Hyperlink"/>
          </w:rPr>
          <w:t>DESIGN</w:t>
        </w:r>
        <w:r>
          <w:rPr>
            <w:webHidden/>
          </w:rPr>
          <w:tab/>
        </w:r>
        <w:r>
          <w:rPr>
            <w:webHidden/>
          </w:rPr>
          <w:fldChar w:fldCharType="begin"/>
        </w:r>
        <w:r>
          <w:rPr>
            <w:webHidden/>
          </w:rPr>
          <w:instrText xml:space="preserve"> PAGEREF _Toc187505586 \h </w:instrText>
        </w:r>
        <w:r>
          <w:rPr>
            <w:webHidden/>
          </w:rPr>
        </w:r>
        <w:r>
          <w:rPr>
            <w:webHidden/>
          </w:rPr>
          <w:fldChar w:fldCharType="separate"/>
        </w:r>
        <w:r>
          <w:rPr>
            <w:webHidden/>
          </w:rPr>
          <w:t>28</w:t>
        </w:r>
        <w:r>
          <w:rPr>
            <w:webHidden/>
          </w:rPr>
          <w:fldChar w:fldCharType="end"/>
        </w:r>
      </w:hyperlink>
    </w:p>
    <w:p w14:paraId="16886EA5" w14:textId="591AE8F8" w:rsidR="00523856" w:rsidRDefault="00523856">
      <w:pPr>
        <w:pStyle w:val="TOC2"/>
        <w:rPr>
          <w:rFonts w:asciiTheme="minorHAnsi" w:hAnsiTheme="minorHAnsi" w:cstheme="minorBidi"/>
          <w:bCs w:val="0"/>
          <w:noProof/>
          <w:sz w:val="22"/>
          <w:szCs w:val="22"/>
          <w:lang w:eastAsia="en-MY"/>
        </w:rPr>
      </w:pPr>
      <w:hyperlink w:anchor="_Toc187505587" w:history="1">
        <w:r w:rsidRPr="0087157D">
          <w:rPr>
            <w:rStyle w:val="Hyperlink"/>
            <w:noProof/>
          </w:rPr>
          <w:t>4.1</w:t>
        </w:r>
        <w:r>
          <w:rPr>
            <w:rFonts w:asciiTheme="minorHAnsi" w:hAnsiTheme="minorHAnsi" w:cstheme="minorBidi"/>
            <w:bCs w:val="0"/>
            <w:noProof/>
            <w:sz w:val="22"/>
            <w:szCs w:val="22"/>
            <w:lang w:eastAsia="en-MY"/>
          </w:rPr>
          <w:tab/>
        </w:r>
        <w:r w:rsidRPr="0087157D">
          <w:rPr>
            <w:rStyle w:val="Hyperlink"/>
            <w:noProof/>
          </w:rPr>
          <w:t>Introduction</w:t>
        </w:r>
        <w:r>
          <w:rPr>
            <w:noProof/>
            <w:webHidden/>
          </w:rPr>
          <w:tab/>
        </w:r>
        <w:r>
          <w:rPr>
            <w:noProof/>
            <w:webHidden/>
          </w:rPr>
          <w:fldChar w:fldCharType="begin"/>
        </w:r>
        <w:r>
          <w:rPr>
            <w:noProof/>
            <w:webHidden/>
          </w:rPr>
          <w:instrText xml:space="preserve"> PAGEREF _Toc187505587 \h </w:instrText>
        </w:r>
        <w:r>
          <w:rPr>
            <w:noProof/>
            <w:webHidden/>
          </w:rPr>
        </w:r>
        <w:r>
          <w:rPr>
            <w:noProof/>
            <w:webHidden/>
          </w:rPr>
          <w:fldChar w:fldCharType="separate"/>
        </w:r>
        <w:r>
          <w:rPr>
            <w:noProof/>
            <w:webHidden/>
          </w:rPr>
          <w:t>28</w:t>
        </w:r>
        <w:r>
          <w:rPr>
            <w:noProof/>
            <w:webHidden/>
          </w:rPr>
          <w:fldChar w:fldCharType="end"/>
        </w:r>
      </w:hyperlink>
    </w:p>
    <w:p w14:paraId="0B09782D" w14:textId="4EA9248E" w:rsidR="00523856" w:rsidRDefault="00523856">
      <w:pPr>
        <w:pStyle w:val="TOC2"/>
        <w:rPr>
          <w:rFonts w:asciiTheme="minorHAnsi" w:hAnsiTheme="minorHAnsi" w:cstheme="minorBidi"/>
          <w:bCs w:val="0"/>
          <w:noProof/>
          <w:sz w:val="22"/>
          <w:szCs w:val="22"/>
          <w:lang w:eastAsia="en-MY"/>
        </w:rPr>
      </w:pPr>
      <w:hyperlink w:anchor="_Toc187505588" w:history="1">
        <w:r w:rsidRPr="0087157D">
          <w:rPr>
            <w:rStyle w:val="Hyperlink"/>
            <w:noProof/>
          </w:rPr>
          <w:t>4.2</w:t>
        </w:r>
        <w:r>
          <w:rPr>
            <w:rFonts w:asciiTheme="minorHAnsi" w:hAnsiTheme="minorHAnsi" w:cstheme="minorBidi"/>
            <w:bCs w:val="0"/>
            <w:noProof/>
            <w:sz w:val="22"/>
            <w:szCs w:val="22"/>
            <w:lang w:eastAsia="en-MY"/>
          </w:rPr>
          <w:tab/>
        </w:r>
        <w:r w:rsidRPr="0087157D">
          <w:rPr>
            <w:rStyle w:val="Hyperlink"/>
            <w:noProof/>
          </w:rPr>
          <w:t>System Architecture</w:t>
        </w:r>
        <w:r>
          <w:rPr>
            <w:noProof/>
            <w:webHidden/>
          </w:rPr>
          <w:tab/>
        </w:r>
        <w:r>
          <w:rPr>
            <w:noProof/>
            <w:webHidden/>
          </w:rPr>
          <w:fldChar w:fldCharType="begin"/>
        </w:r>
        <w:r>
          <w:rPr>
            <w:noProof/>
            <w:webHidden/>
          </w:rPr>
          <w:instrText xml:space="preserve"> PAGEREF _Toc187505588 \h </w:instrText>
        </w:r>
        <w:r>
          <w:rPr>
            <w:noProof/>
            <w:webHidden/>
          </w:rPr>
        </w:r>
        <w:r>
          <w:rPr>
            <w:noProof/>
            <w:webHidden/>
          </w:rPr>
          <w:fldChar w:fldCharType="separate"/>
        </w:r>
        <w:r>
          <w:rPr>
            <w:noProof/>
            <w:webHidden/>
          </w:rPr>
          <w:t>28</w:t>
        </w:r>
        <w:r>
          <w:rPr>
            <w:noProof/>
            <w:webHidden/>
          </w:rPr>
          <w:fldChar w:fldCharType="end"/>
        </w:r>
      </w:hyperlink>
    </w:p>
    <w:p w14:paraId="05540DB9" w14:textId="21FEC0B2" w:rsidR="00523856" w:rsidRDefault="00523856">
      <w:pPr>
        <w:pStyle w:val="TOC2"/>
        <w:rPr>
          <w:rFonts w:asciiTheme="minorHAnsi" w:hAnsiTheme="minorHAnsi" w:cstheme="minorBidi"/>
          <w:bCs w:val="0"/>
          <w:noProof/>
          <w:sz w:val="22"/>
          <w:szCs w:val="22"/>
          <w:lang w:eastAsia="en-MY"/>
        </w:rPr>
      </w:pPr>
      <w:hyperlink w:anchor="_Toc187505589" w:history="1">
        <w:r w:rsidRPr="0087157D">
          <w:rPr>
            <w:rStyle w:val="Hyperlink"/>
            <w:noProof/>
          </w:rPr>
          <w:t>4.3</w:t>
        </w:r>
        <w:r>
          <w:rPr>
            <w:rFonts w:asciiTheme="minorHAnsi" w:hAnsiTheme="minorHAnsi" w:cstheme="minorBidi"/>
            <w:bCs w:val="0"/>
            <w:noProof/>
            <w:sz w:val="22"/>
            <w:szCs w:val="22"/>
            <w:lang w:eastAsia="en-MY"/>
          </w:rPr>
          <w:tab/>
        </w:r>
        <w:r w:rsidRPr="0087157D">
          <w:rPr>
            <w:rStyle w:val="Hyperlink"/>
            <w:noProof/>
          </w:rPr>
          <w:t>Database Design</w:t>
        </w:r>
        <w:r>
          <w:rPr>
            <w:noProof/>
            <w:webHidden/>
          </w:rPr>
          <w:tab/>
        </w:r>
        <w:r>
          <w:rPr>
            <w:noProof/>
            <w:webHidden/>
          </w:rPr>
          <w:fldChar w:fldCharType="begin"/>
        </w:r>
        <w:r>
          <w:rPr>
            <w:noProof/>
            <w:webHidden/>
          </w:rPr>
          <w:instrText xml:space="preserve"> PAGEREF _Toc187505589 \h </w:instrText>
        </w:r>
        <w:r>
          <w:rPr>
            <w:noProof/>
            <w:webHidden/>
          </w:rPr>
        </w:r>
        <w:r>
          <w:rPr>
            <w:noProof/>
            <w:webHidden/>
          </w:rPr>
          <w:fldChar w:fldCharType="separate"/>
        </w:r>
        <w:r>
          <w:rPr>
            <w:noProof/>
            <w:webHidden/>
          </w:rPr>
          <w:t>29</w:t>
        </w:r>
        <w:r>
          <w:rPr>
            <w:noProof/>
            <w:webHidden/>
          </w:rPr>
          <w:fldChar w:fldCharType="end"/>
        </w:r>
      </w:hyperlink>
    </w:p>
    <w:p w14:paraId="049F2E9A" w14:textId="4799C4C5" w:rsidR="00523856" w:rsidRDefault="00523856">
      <w:pPr>
        <w:pStyle w:val="TOC2"/>
        <w:rPr>
          <w:rFonts w:asciiTheme="minorHAnsi" w:hAnsiTheme="minorHAnsi" w:cstheme="minorBidi"/>
          <w:bCs w:val="0"/>
          <w:noProof/>
          <w:sz w:val="22"/>
          <w:szCs w:val="22"/>
          <w:lang w:eastAsia="en-MY"/>
        </w:rPr>
      </w:pPr>
      <w:hyperlink w:anchor="_Toc187505590" w:history="1">
        <w:r w:rsidRPr="0087157D">
          <w:rPr>
            <w:rStyle w:val="Hyperlink"/>
            <w:noProof/>
          </w:rPr>
          <w:t>4.4</w:t>
        </w:r>
        <w:r>
          <w:rPr>
            <w:rFonts w:asciiTheme="minorHAnsi" w:hAnsiTheme="minorHAnsi" w:cstheme="minorBidi"/>
            <w:bCs w:val="0"/>
            <w:noProof/>
            <w:sz w:val="22"/>
            <w:szCs w:val="22"/>
            <w:lang w:eastAsia="en-MY"/>
          </w:rPr>
          <w:tab/>
        </w:r>
        <w:r w:rsidRPr="0087157D">
          <w:rPr>
            <w:rStyle w:val="Hyperlink"/>
            <w:noProof/>
          </w:rPr>
          <w:t>System Design</w:t>
        </w:r>
        <w:r>
          <w:rPr>
            <w:noProof/>
            <w:webHidden/>
          </w:rPr>
          <w:tab/>
        </w:r>
        <w:r>
          <w:rPr>
            <w:noProof/>
            <w:webHidden/>
          </w:rPr>
          <w:fldChar w:fldCharType="begin"/>
        </w:r>
        <w:r>
          <w:rPr>
            <w:noProof/>
            <w:webHidden/>
          </w:rPr>
          <w:instrText xml:space="preserve"> PAGEREF _Toc187505590 \h </w:instrText>
        </w:r>
        <w:r>
          <w:rPr>
            <w:noProof/>
            <w:webHidden/>
          </w:rPr>
        </w:r>
        <w:r>
          <w:rPr>
            <w:noProof/>
            <w:webHidden/>
          </w:rPr>
          <w:fldChar w:fldCharType="separate"/>
        </w:r>
        <w:r>
          <w:rPr>
            <w:noProof/>
            <w:webHidden/>
          </w:rPr>
          <w:t>30</w:t>
        </w:r>
        <w:r>
          <w:rPr>
            <w:noProof/>
            <w:webHidden/>
          </w:rPr>
          <w:fldChar w:fldCharType="end"/>
        </w:r>
      </w:hyperlink>
    </w:p>
    <w:p w14:paraId="69CB8CDB" w14:textId="1960B7E3" w:rsidR="00523856" w:rsidRDefault="00523856">
      <w:pPr>
        <w:pStyle w:val="TOC1"/>
        <w:tabs>
          <w:tab w:val="left" w:pos="2234"/>
        </w:tabs>
        <w:rPr>
          <w:rFonts w:asciiTheme="minorHAnsi" w:hAnsiTheme="minorHAnsi"/>
          <w:b w:val="0"/>
          <w:bCs w:val="0"/>
          <w:sz w:val="22"/>
          <w:lang w:eastAsia="en-MY"/>
        </w:rPr>
      </w:pPr>
      <w:hyperlink w:anchor="_Toc187505591" w:history="1">
        <w:r w:rsidRPr="0087157D">
          <w:rPr>
            <w:rStyle w:val="Hyperlink"/>
          </w:rPr>
          <w:t>CHAPTER 5</w:t>
        </w:r>
        <w:r>
          <w:rPr>
            <w:rFonts w:asciiTheme="minorHAnsi" w:hAnsiTheme="minorHAnsi"/>
            <w:b w:val="0"/>
            <w:bCs w:val="0"/>
            <w:sz w:val="22"/>
            <w:lang w:eastAsia="en-MY"/>
          </w:rPr>
          <w:tab/>
        </w:r>
        <w:r w:rsidRPr="0087157D">
          <w:rPr>
            <w:rStyle w:val="Hyperlink"/>
          </w:rPr>
          <w:t>CONCLUSION AND RECOMMENDATIONS FOR FUTURE WORK</w:t>
        </w:r>
        <w:r>
          <w:rPr>
            <w:webHidden/>
          </w:rPr>
          <w:tab/>
        </w:r>
        <w:r>
          <w:rPr>
            <w:webHidden/>
          </w:rPr>
          <w:fldChar w:fldCharType="begin"/>
        </w:r>
        <w:r>
          <w:rPr>
            <w:webHidden/>
          </w:rPr>
          <w:instrText xml:space="preserve"> PAGEREF _Toc187505591 \h </w:instrText>
        </w:r>
        <w:r>
          <w:rPr>
            <w:webHidden/>
          </w:rPr>
        </w:r>
        <w:r>
          <w:rPr>
            <w:webHidden/>
          </w:rPr>
          <w:fldChar w:fldCharType="separate"/>
        </w:r>
        <w:r>
          <w:rPr>
            <w:webHidden/>
          </w:rPr>
          <w:t>32</w:t>
        </w:r>
        <w:r>
          <w:rPr>
            <w:webHidden/>
          </w:rPr>
          <w:fldChar w:fldCharType="end"/>
        </w:r>
      </w:hyperlink>
    </w:p>
    <w:p w14:paraId="40E78F44" w14:textId="5E95E1EB" w:rsidR="00523856" w:rsidRDefault="00523856">
      <w:pPr>
        <w:pStyle w:val="TOC2"/>
        <w:rPr>
          <w:rFonts w:asciiTheme="minorHAnsi" w:hAnsiTheme="minorHAnsi" w:cstheme="minorBidi"/>
          <w:bCs w:val="0"/>
          <w:noProof/>
          <w:sz w:val="22"/>
          <w:szCs w:val="22"/>
          <w:lang w:eastAsia="en-MY"/>
        </w:rPr>
      </w:pPr>
      <w:hyperlink w:anchor="_Toc187505592" w:history="1">
        <w:r w:rsidRPr="0087157D">
          <w:rPr>
            <w:rStyle w:val="Hyperlink"/>
            <w:noProof/>
          </w:rPr>
          <w:t>5.1</w:t>
        </w:r>
        <w:r>
          <w:rPr>
            <w:rFonts w:asciiTheme="minorHAnsi" w:hAnsiTheme="minorHAnsi" w:cstheme="minorBidi"/>
            <w:bCs w:val="0"/>
            <w:noProof/>
            <w:sz w:val="22"/>
            <w:szCs w:val="22"/>
            <w:lang w:eastAsia="en-MY"/>
          </w:rPr>
          <w:tab/>
        </w:r>
        <w:r w:rsidRPr="0087157D">
          <w:rPr>
            <w:rStyle w:val="Hyperlink"/>
            <w:noProof/>
          </w:rPr>
          <w:t>Conclusion</w:t>
        </w:r>
        <w:r>
          <w:rPr>
            <w:noProof/>
            <w:webHidden/>
          </w:rPr>
          <w:tab/>
        </w:r>
        <w:r>
          <w:rPr>
            <w:noProof/>
            <w:webHidden/>
          </w:rPr>
          <w:fldChar w:fldCharType="begin"/>
        </w:r>
        <w:r>
          <w:rPr>
            <w:noProof/>
            <w:webHidden/>
          </w:rPr>
          <w:instrText xml:space="preserve"> PAGEREF _Toc187505592 \h </w:instrText>
        </w:r>
        <w:r>
          <w:rPr>
            <w:noProof/>
            <w:webHidden/>
          </w:rPr>
        </w:r>
        <w:r>
          <w:rPr>
            <w:noProof/>
            <w:webHidden/>
          </w:rPr>
          <w:fldChar w:fldCharType="separate"/>
        </w:r>
        <w:r>
          <w:rPr>
            <w:noProof/>
            <w:webHidden/>
          </w:rPr>
          <w:t>32</w:t>
        </w:r>
        <w:r>
          <w:rPr>
            <w:noProof/>
            <w:webHidden/>
          </w:rPr>
          <w:fldChar w:fldCharType="end"/>
        </w:r>
      </w:hyperlink>
    </w:p>
    <w:p w14:paraId="0E6FF827" w14:textId="74965EC0" w:rsidR="00523856" w:rsidRDefault="00523856">
      <w:pPr>
        <w:pStyle w:val="TOC1"/>
        <w:rPr>
          <w:rFonts w:asciiTheme="minorHAnsi" w:hAnsiTheme="minorHAnsi"/>
          <w:b w:val="0"/>
          <w:bCs w:val="0"/>
          <w:sz w:val="22"/>
          <w:lang w:eastAsia="en-MY"/>
        </w:rPr>
      </w:pPr>
      <w:hyperlink w:anchor="_Toc187505593" w:history="1">
        <w:r w:rsidRPr="0087157D">
          <w:rPr>
            <w:rStyle w:val="Hyperlink"/>
          </w:rPr>
          <w:t>References</w:t>
        </w:r>
        <w:r>
          <w:rPr>
            <w:rStyle w:val="Hyperlink"/>
          </w:rPr>
          <w:t xml:space="preserve"> </w:t>
        </w:r>
        <w:r>
          <w:rPr>
            <w:webHidden/>
          </w:rPr>
          <w:tab/>
        </w:r>
        <w:r>
          <w:rPr>
            <w:webHidden/>
          </w:rPr>
          <w:fldChar w:fldCharType="begin"/>
        </w:r>
        <w:r>
          <w:rPr>
            <w:webHidden/>
          </w:rPr>
          <w:instrText xml:space="preserve"> PAGEREF _Toc187505593 \h </w:instrText>
        </w:r>
        <w:r>
          <w:rPr>
            <w:webHidden/>
          </w:rPr>
        </w:r>
        <w:r>
          <w:rPr>
            <w:webHidden/>
          </w:rPr>
          <w:fldChar w:fldCharType="separate"/>
        </w:r>
        <w:r>
          <w:rPr>
            <w:webHidden/>
          </w:rPr>
          <w:t>33</w:t>
        </w:r>
        <w:r>
          <w:rPr>
            <w:webHidden/>
          </w:rPr>
          <w:fldChar w:fldCharType="end"/>
        </w:r>
      </w:hyperlink>
    </w:p>
    <w:p w14:paraId="788F987A" w14:textId="4D87FA33" w:rsidR="00523856" w:rsidRDefault="00523856">
      <w:pPr>
        <w:pStyle w:val="TOC1"/>
        <w:rPr>
          <w:rFonts w:asciiTheme="minorHAnsi" w:hAnsiTheme="minorHAnsi"/>
          <w:b w:val="0"/>
          <w:bCs w:val="0"/>
          <w:sz w:val="22"/>
          <w:lang w:eastAsia="en-MY"/>
        </w:rPr>
      </w:pPr>
      <w:hyperlink w:anchor="_Toc187505594" w:history="1">
        <w:r w:rsidRPr="0087157D">
          <w:rPr>
            <w:rStyle w:val="Hyperlink"/>
          </w:rPr>
          <w:t>APPENDIX A System requirements specification</w:t>
        </w:r>
        <w:r>
          <w:rPr>
            <w:webHidden/>
          </w:rPr>
          <w:tab/>
        </w:r>
        <w:r>
          <w:rPr>
            <w:webHidden/>
          </w:rPr>
          <w:fldChar w:fldCharType="begin"/>
        </w:r>
        <w:r>
          <w:rPr>
            <w:webHidden/>
          </w:rPr>
          <w:instrText xml:space="preserve"> PAGEREF _Toc187505594 \h </w:instrText>
        </w:r>
        <w:r>
          <w:rPr>
            <w:webHidden/>
          </w:rPr>
        </w:r>
        <w:r>
          <w:rPr>
            <w:webHidden/>
          </w:rPr>
          <w:fldChar w:fldCharType="separate"/>
        </w:r>
        <w:r>
          <w:rPr>
            <w:webHidden/>
          </w:rPr>
          <w:t>34</w:t>
        </w:r>
        <w:r>
          <w:rPr>
            <w:webHidden/>
          </w:rPr>
          <w:fldChar w:fldCharType="end"/>
        </w:r>
      </w:hyperlink>
    </w:p>
    <w:p w14:paraId="7C0FC1E6" w14:textId="37D975E2" w:rsidR="00995C22" w:rsidRPr="00725ECF" w:rsidRDefault="001D3A90" w:rsidP="00995C22">
      <w:pPr>
        <w:rPr>
          <w:lang w:val="en-US"/>
        </w:rPr>
      </w:pPr>
      <w:r>
        <w:rPr>
          <w:lang w:val="en-US"/>
        </w:rPr>
        <w:fldChar w:fldCharType="end"/>
      </w:r>
    </w:p>
    <w:p w14:paraId="038E9450" w14:textId="77777777" w:rsidR="00995C22" w:rsidRPr="00A833E2" w:rsidRDefault="00995C22" w:rsidP="00995C22">
      <w:pPr>
        <w:rPr>
          <w:lang w:val="en-US"/>
        </w:rPr>
      </w:pPr>
    </w:p>
    <w:p w14:paraId="0FDC6901" w14:textId="77777777" w:rsidR="00995C22" w:rsidRDefault="00995C22" w:rsidP="003D34CC">
      <w:pPr>
        <w:pStyle w:val="TITLEATROMANPAGES"/>
        <w:spacing w:after="480"/>
      </w:pPr>
      <w:bookmarkStart w:id="8" w:name="_Toc510682704"/>
      <w:bookmarkStart w:id="9" w:name="_Toc187505565"/>
      <w:r>
        <w:lastRenderedPageBreak/>
        <w:t>LIST OF TABLES</w:t>
      </w:r>
      <w:bookmarkEnd w:id="8"/>
      <w:bookmarkEnd w:id="9"/>
    </w:p>
    <w:p w14:paraId="61CC6FA8" w14:textId="7C443323" w:rsidR="00523856" w:rsidRDefault="00995C22">
      <w:pPr>
        <w:pStyle w:val="TableofFigures"/>
        <w:rPr>
          <w:rFonts w:asciiTheme="minorHAnsi" w:hAnsiTheme="minorHAnsi"/>
          <w:sz w:val="22"/>
          <w:lang w:eastAsia="en-MY"/>
        </w:rPr>
      </w:pPr>
      <w:r>
        <w:rPr>
          <w:lang w:val="en-US"/>
        </w:rPr>
        <w:fldChar w:fldCharType="begin"/>
      </w:r>
      <w:r>
        <w:rPr>
          <w:lang w:val="en-US"/>
        </w:rPr>
        <w:instrText xml:space="preserve"> TOC \h \z \c "</w:instrText>
      </w:r>
      <w:r w:rsidR="00196272">
        <w:rPr>
          <w:lang w:val="en-US"/>
        </w:rPr>
        <w:instrText>Table</w:instrText>
      </w:r>
      <w:r>
        <w:rPr>
          <w:lang w:val="en-US"/>
        </w:rPr>
        <w:instrText xml:space="preserve">" </w:instrText>
      </w:r>
      <w:r>
        <w:rPr>
          <w:lang w:val="en-US"/>
        </w:rPr>
        <w:fldChar w:fldCharType="separate"/>
      </w:r>
      <w:hyperlink w:anchor="_Toc187505450" w:history="1">
        <w:r w:rsidR="00523856" w:rsidRPr="00EA6C31">
          <w:rPr>
            <w:rStyle w:val="Hyperlink"/>
          </w:rPr>
          <w:t>Table 1.4.1.1 User Scope</w:t>
        </w:r>
        <w:r w:rsidR="00523856">
          <w:rPr>
            <w:webHidden/>
          </w:rPr>
          <w:tab/>
        </w:r>
        <w:r w:rsidR="00523856">
          <w:rPr>
            <w:webHidden/>
          </w:rPr>
          <w:fldChar w:fldCharType="begin"/>
        </w:r>
        <w:r w:rsidR="00523856">
          <w:rPr>
            <w:webHidden/>
          </w:rPr>
          <w:instrText xml:space="preserve"> PAGEREF _Toc187505450 \h </w:instrText>
        </w:r>
        <w:r w:rsidR="00523856">
          <w:rPr>
            <w:webHidden/>
          </w:rPr>
        </w:r>
        <w:r w:rsidR="00523856">
          <w:rPr>
            <w:webHidden/>
          </w:rPr>
          <w:fldChar w:fldCharType="separate"/>
        </w:r>
        <w:r w:rsidR="00523856">
          <w:rPr>
            <w:webHidden/>
          </w:rPr>
          <w:t>14</w:t>
        </w:r>
        <w:r w:rsidR="00523856">
          <w:rPr>
            <w:webHidden/>
          </w:rPr>
          <w:fldChar w:fldCharType="end"/>
        </w:r>
      </w:hyperlink>
    </w:p>
    <w:p w14:paraId="7AE45F7D" w14:textId="5E639064" w:rsidR="00523856" w:rsidRDefault="00523856">
      <w:pPr>
        <w:pStyle w:val="TableofFigures"/>
        <w:rPr>
          <w:rFonts w:asciiTheme="minorHAnsi" w:hAnsiTheme="minorHAnsi"/>
          <w:sz w:val="22"/>
          <w:lang w:eastAsia="en-MY"/>
        </w:rPr>
      </w:pPr>
      <w:hyperlink w:anchor="_Toc187505451" w:history="1">
        <w:r w:rsidRPr="00EA6C31">
          <w:rPr>
            <w:rStyle w:val="Hyperlink"/>
          </w:rPr>
          <w:t>Table 1.4.2.1 Employee system scope</w:t>
        </w:r>
        <w:r>
          <w:rPr>
            <w:webHidden/>
          </w:rPr>
          <w:tab/>
        </w:r>
        <w:r>
          <w:rPr>
            <w:webHidden/>
          </w:rPr>
          <w:fldChar w:fldCharType="begin"/>
        </w:r>
        <w:r>
          <w:rPr>
            <w:webHidden/>
          </w:rPr>
          <w:instrText xml:space="preserve"> PAGEREF _Toc187505451 \h </w:instrText>
        </w:r>
        <w:r>
          <w:rPr>
            <w:webHidden/>
          </w:rPr>
        </w:r>
        <w:r>
          <w:rPr>
            <w:webHidden/>
          </w:rPr>
          <w:fldChar w:fldCharType="separate"/>
        </w:r>
        <w:r>
          <w:rPr>
            <w:webHidden/>
          </w:rPr>
          <w:t>14</w:t>
        </w:r>
        <w:r>
          <w:rPr>
            <w:webHidden/>
          </w:rPr>
          <w:fldChar w:fldCharType="end"/>
        </w:r>
      </w:hyperlink>
    </w:p>
    <w:p w14:paraId="263027FC" w14:textId="49A9CDBC" w:rsidR="00523856" w:rsidRDefault="00523856">
      <w:pPr>
        <w:pStyle w:val="TableofFigures"/>
        <w:rPr>
          <w:rFonts w:asciiTheme="minorHAnsi" w:hAnsiTheme="minorHAnsi"/>
          <w:sz w:val="22"/>
          <w:lang w:eastAsia="en-MY"/>
        </w:rPr>
      </w:pPr>
      <w:hyperlink w:anchor="_Toc187505452" w:history="1">
        <w:r w:rsidRPr="00EA6C31">
          <w:rPr>
            <w:rStyle w:val="Hyperlink"/>
          </w:rPr>
          <w:t>Table 1.4.2.2 Manager system scope</w:t>
        </w:r>
        <w:r>
          <w:rPr>
            <w:webHidden/>
          </w:rPr>
          <w:tab/>
        </w:r>
        <w:r>
          <w:rPr>
            <w:webHidden/>
          </w:rPr>
          <w:fldChar w:fldCharType="begin"/>
        </w:r>
        <w:r>
          <w:rPr>
            <w:webHidden/>
          </w:rPr>
          <w:instrText xml:space="preserve"> PAGEREF _Toc187505452 \h </w:instrText>
        </w:r>
        <w:r>
          <w:rPr>
            <w:webHidden/>
          </w:rPr>
        </w:r>
        <w:r>
          <w:rPr>
            <w:webHidden/>
          </w:rPr>
          <w:fldChar w:fldCharType="separate"/>
        </w:r>
        <w:r>
          <w:rPr>
            <w:webHidden/>
          </w:rPr>
          <w:t>15</w:t>
        </w:r>
        <w:r>
          <w:rPr>
            <w:webHidden/>
          </w:rPr>
          <w:fldChar w:fldCharType="end"/>
        </w:r>
      </w:hyperlink>
    </w:p>
    <w:p w14:paraId="207AC5D7" w14:textId="41DD584D" w:rsidR="00523856" w:rsidRDefault="00523856">
      <w:pPr>
        <w:pStyle w:val="TableofFigures"/>
        <w:rPr>
          <w:rFonts w:asciiTheme="minorHAnsi" w:hAnsiTheme="minorHAnsi"/>
          <w:sz w:val="22"/>
          <w:lang w:eastAsia="en-MY"/>
        </w:rPr>
      </w:pPr>
      <w:hyperlink w:anchor="_Toc187505453" w:history="1">
        <w:r w:rsidRPr="00EA6C31">
          <w:rPr>
            <w:rStyle w:val="Hyperlink"/>
          </w:rPr>
          <w:t>Table 1.4.2.3 Admin system scope</w:t>
        </w:r>
        <w:r>
          <w:rPr>
            <w:webHidden/>
          </w:rPr>
          <w:tab/>
        </w:r>
        <w:r>
          <w:rPr>
            <w:webHidden/>
          </w:rPr>
          <w:fldChar w:fldCharType="begin"/>
        </w:r>
        <w:r>
          <w:rPr>
            <w:webHidden/>
          </w:rPr>
          <w:instrText xml:space="preserve"> PAGEREF _Toc187505453 \h </w:instrText>
        </w:r>
        <w:r>
          <w:rPr>
            <w:webHidden/>
          </w:rPr>
        </w:r>
        <w:r>
          <w:rPr>
            <w:webHidden/>
          </w:rPr>
          <w:fldChar w:fldCharType="separate"/>
        </w:r>
        <w:r>
          <w:rPr>
            <w:webHidden/>
          </w:rPr>
          <w:t>15</w:t>
        </w:r>
        <w:r>
          <w:rPr>
            <w:webHidden/>
          </w:rPr>
          <w:fldChar w:fldCharType="end"/>
        </w:r>
      </w:hyperlink>
    </w:p>
    <w:p w14:paraId="21049409" w14:textId="5871136C" w:rsidR="00523856" w:rsidRDefault="00523856">
      <w:pPr>
        <w:pStyle w:val="TableofFigures"/>
        <w:rPr>
          <w:rFonts w:asciiTheme="minorHAnsi" w:hAnsiTheme="minorHAnsi"/>
          <w:sz w:val="22"/>
          <w:lang w:eastAsia="en-MY"/>
        </w:rPr>
      </w:pPr>
      <w:hyperlink w:anchor="_Toc187505454" w:history="1">
        <w:r w:rsidRPr="00EA6C31">
          <w:rPr>
            <w:rStyle w:val="Hyperlink"/>
          </w:rPr>
          <w:t>Table 2.1.4.1 Comparison between systems</w:t>
        </w:r>
        <w:r>
          <w:rPr>
            <w:webHidden/>
          </w:rPr>
          <w:tab/>
        </w:r>
        <w:r>
          <w:rPr>
            <w:webHidden/>
          </w:rPr>
          <w:fldChar w:fldCharType="begin"/>
        </w:r>
        <w:r>
          <w:rPr>
            <w:webHidden/>
          </w:rPr>
          <w:instrText xml:space="preserve"> PAGEREF _Toc187505454 \h </w:instrText>
        </w:r>
        <w:r>
          <w:rPr>
            <w:webHidden/>
          </w:rPr>
        </w:r>
        <w:r>
          <w:rPr>
            <w:webHidden/>
          </w:rPr>
          <w:fldChar w:fldCharType="separate"/>
        </w:r>
        <w:r>
          <w:rPr>
            <w:webHidden/>
          </w:rPr>
          <w:t>22</w:t>
        </w:r>
        <w:r>
          <w:rPr>
            <w:webHidden/>
          </w:rPr>
          <w:fldChar w:fldCharType="end"/>
        </w:r>
      </w:hyperlink>
    </w:p>
    <w:p w14:paraId="7C1C4258" w14:textId="47AFE952" w:rsidR="00995C22" w:rsidRDefault="00995C22" w:rsidP="00995C22">
      <w:pPr>
        <w:rPr>
          <w:lang w:val="en-US"/>
        </w:rPr>
      </w:pPr>
      <w:r>
        <w:rPr>
          <w:lang w:val="en-US"/>
        </w:rPr>
        <w:fldChar w:fldCharType="end"/>
      </w:r>
    </w:p>
    <w:p w14:paraId="632A2AD8" w14:textId="77777777" w:rsidR="000840E7" w:rsidRDefault="000840E7" w:rsidP="00995C22">
      <w:pPr>
        <w:rPr>
          <w:lang w:val="en-US"/>
        </w:rPr>
      </w:pPr>
    </w:p>
    <w:p w14:paraId="63BA8A7E" w14:textId="77777777" w:rsidR="00654DD4" w:rsidRDefault="00654DD4" w:rsidP="00995C22">
      <w:pPr>
        <w:rPr>
          <w:lang w:val="en-US"/>
        </w:rPr>
      </w:pPr>
    </w:p>
    <w:p w14:paraId="065FDE71" w14:textId="77777777" w:rsidR="00654DD4" w:rsidRDefault="00654DD4" w:rsidP="00995C22">
      <w:pPr>
        <w:rPr>
          <w:lang w:val="en-US"/>
        </w:rPr>
      </w:pPr>
    </w:p>
    <w:p w14:paraId="26E54049" w14:textId="77777777" w:rsidR="00654DD4" w:rsidRDefault="00654DD4" w:rsidP="00995C22">
      <w:pPr>
        <w:rPr>
          <w:lang w:val="en-US"/>
        </w:rPr>
      </w:pPr>
    </w:p>
    <w:p w14:paraId="43E002F1" w14:textId="77777777" w:rsidR="00654DD4" w:rsidRDefault="00654DD4" w:rsidP="00995C22">
      <w:pPr>
        <w:rPr>
          <w:lang w:val="en-US"/>
        </w:rPr>
      </w:pPr>
    </w:p>
    <w:p w14:paraId="03DDA9E7" w14:textId="77777777" w:rsidR="00654DD4" w:rsidRDefault="00654DD4" w:rsidP="00995C22">
      <w:pPr>
        <w:rPr>
          <w:lang w:val="en-US"/>
        </w:rPr>
      </w:pPr>
    </w:p>
    <w:p w14:paraId="69CBA7EE" w14:textId="77777777" w:rsidR="00654DD4" w:rsidRDefault="00654DD4" w:rsidP="00995C22">
      <w:pPr>
        <w:rPr>
          <w:lang w:val="en-US"/>
        </w:rPr>
      </w:pPr>
    </w:p>
    <w:p w14:paraId="44F64B53" w14:textId="77777777" w:rsidR="00654DD4" w:rsidRDefault="00654DD4" w:rsidP="00995C22">
      <w:pPr>
        <w:rPr>
          <w:lang w:val="en-US"/>
        </w:rPr>
      </w:pPr>
    </w:p>
    <w:p w14:paraId="37B47E47" w14:textId="77777777" w:rsidR="00654DD4" w:rsidRDefault="00654DD4" w:rsidP="00995C22">
      <w:pPr>
        <w:rPr>
          <w:lang w:val="en-US"/>
        </w:rPr>
      </w:pPr>
    </w:p>
    <w:p w14:paraId="225D3C71" w14:textId="77777777" w:rsidR="00654DD4" w:rsidRDefault="00654DD4" w:rsidP="00995C22">
      <w:pPr>
        <w:rPr>
          <w:lang w:val="en-US"/>
        </w:rPr>
      </w:pPr>
    </w:p>
    <w:p w14:paraId="6DE47BF0" w14:textId="77777777" w:rsidR="00654DD4" w:rsidRDefault="00654DD4" w:rsidP="00995C22">
      <w:pPr>
        <w:rPr>
          <w:lang w:val="en-US"/>
        </w:rPr>
      </w:pPr>
    </w:p>
    <w:p w14:paraId="71738B90" w14:textId="77777777" w:rsidR="00654DD4" w:rsidRDefault="00654DD4" w:rsidP="00995C22">
      <w:pPr>
        <w:rPr>
          <w:lang w:val="en-US"/>
        </w:rPr>
      </w:pPr>
    </w:p>
    <w:p w14:paraId="78BE0A5F" w14:textId="77777777" w:rsidR="000840E7" w:rsidRDefault="00654DD4" w:rsidP="00850A8F">
      <w:r>
        <w:br w:type="page"/>
      </w:r>
    </w:p>
    <w:p w14:paraId="28D22C8B" w14:textId="496D092F" w:rsidR="003346E4" w:rsidRDefault="003346E4" w:rsidP="003346E4">
      <w:pPr>
        <w:pStyle w:val="TITLEATROMANPAGES"/>
        <w:spacing w:after="480"/>
      </w:pPr>
      <w:bookmarkStart w:id="10" w:name="_Toc187505566"/>
      <w:r>
        <w:lastRenderedPageBreak/>
        <w:t xml:space="preserve">LIST OF </w:t>
      </w:r>
      <w:r>
        <w:t>Figures</w:t>
      </w:r>
      <w:bookmarkEnd w:id="10"/>
    </w:p>
    <w:p w14:paraId="7F216F88" w14:textId="2217E63E" w:rsidR="00523856" w:rsidRDefault="003346E4">
      <w:pPr>
        <w:pStyle w:val="TableofFigures"/>
        <w:rPr>
          <w:rFonts w:asciiTheme="minorHAnsi" w:hAnsiTheme="minorHAnsi"/>
          <w:sz w:val="22"/>
          <w:lang w:eastAsia="en-MY"/>
        </w:rPr>
      </w:pPr>
      <w:r>
        <w:fldChar w:fldCharType="begin"/>
      </w:r>
      <w:r>
        <w:instrText xml:space="preserve"> TOC \h \z \c "Figure" </w:instrText>
      </w:r>
      <w:r>
        <w:fldChar w:fldCharType="separate"/>
      </w:r>
      <w:hyperlink w:anchor="_Toc187505434" w:history="1">
        <w:r w:rsidR="00523856" w:rsidRPr="006A59D2">
          <w:rPr>
            <w:rStyle w:val="Hyperlink"/>
          </w:rPr>
          <w:t>Figure 2.1.1 Record Attendance Page</w:t>
        </w:r>
        <w:r w:rsidR="00523856">
          <w:rPr>
            <w:webHidden/>
          </w:rPr>
          <w:tab/>
        </w:r>
        <w:r w:rsidR="00523856">
          <w:rPr>
            <w:webHidden/>
          </w:rPr>
          <w:fldChar w:fldCharType="begin"/>
        </w:r>
        <w:r w:rsidR="00523856">
          <w:rPr>
            <w:webHidden/>
          </w:rPr>
          <w:instrText xml:space="preserve"> PAGEREF _Toc187505434 \h </w:instrText>
        </w:r>
        <w:r w:rsidR="00523856">
          <w:rPr>
            <w:webHidden/>
          </w:rPr>
        </w:r>
        <w:r w:rsidR="00523856">
          <w:rPr>
            <w:webHidden/>
          </w:rPr>
          <w:fldChar w:fldCharType="separate"/>
        </w:r>
        <w:r w:rsidR="00523856">
          <w:rPr>
            <w:webHidden/>
          </w:rPr>
          <w:t>16</w:t>
        </w:r>
        <w:r w:rsidR="00523856">
          <w:rPr>
            <w:webHidden/>
          </w:rPr>
          <w:fldChar w:fldCharType="end"/>
        </w:r>
      </w:hyperlink>
    </w:p>
    <w:p w14:paraId="40C0A446" w14:textId="7F0A251D" w:rsidR="00523856" w:rsidRDefault="00523856">
      <w:pPr>
        <w:pStyle w:val="TableofFigures"/>
        <w:rPr>
          <w:rFonts w:asciiTheme="minorHAnsi" w:hAnsiTheme="minorHAnsi"/>
          <w:sz w:val="22"/>
          <w:lang w:eastAsia="en-MY"/>
        </w:rPr>
      </w:pPr>
      <w:hyperlink w:anchor="_Toc187505435" w:history="1">
        <w:r w:rsidRPr="006A59D2">
          <w:rPr>
            <w:rStyle w:val="Hyperlink"/>
          </w:rPr>
          <w:t>Figure 2.1.2 Jibble Dashboard</w:t>
        </w:r>
        <w:r>
          <w:rPr>
            <w:webHidden/>
          </w:rPr>
          <w:tab/>
        </w:r>
        <w:r>
          <w:rPr>
            <w:webHidden/>
          </w:rPr>
          <w:fldChar w:fldCharType="begin"/>
        </w:r>
        <w:r>
          <w:rPr>
            <w:webHidden/>
          </w:rPr>
          <w:instrText xml:space="preserve"> PAGEREF _Toc187505435 \h </w:instrText>
        </w:r>
        <w:r>
          <w:rPr>
            <w:webHidden/>
          </w:rPr>
        </w:r>
        <w:r>
          <w:rPr>
            <w:webHidden/>
          </w:rPr>
          <w:fldChar w:fldCharType="separate"/>
        </w:r>
        <w:r>
          <w:rPr>
            <w:webHidden/>
          </w:rPr>
          <w:t>17</w:t>
        </w:r>
        <w:r>
          <w:rPr>
            <w:webHidden/>
          </w:rPr>
          <w:fldChar w:fldCharType="end"/>
        </w:r>
      </w:hyperlink>
    </w:p>
    <w:p w14:paraId="396AF29D" w14:textId="00241E56" w:rsidR="00523856" w:rsidRDefault="00523856">
      <w:pPr>
        <w:pStyle w:val="TableofFigures"/>
        <w:rPr>
          <w:rFonts w:asciiTheme="minorHAnsi" w:hAnsiTheme="minorHAnsi"/>
          <w:sz w:val="22"/>
          <w:lang w:eastAsia="en-MY"/>
        </w:rPr>
      </w:pPr>
      <w:hyperlink w:anchor="_Toc187505436" w:history="1">
        <w:r w:rsidRPr="006A59D2">
          <w:rPr>
            <w:rStyle w:val="Hyperlink"/>
          </w:rPr>
          <w:t>Figure 2.1.3 Export Data Page</w:t>
        </w:r>
        <w:r>
          <w:rPr>
            <w:webHidden/>
          </w:rPr>
          <w:tab/>
        </w:r>
        <w:r>
          <w:rPr>
            <w:webHidden/>
          </w:rPr>
          <w:fldChar w:fldCharType="begin"/>
        </w:r>
        <w:r>
          <w:rPr>
            <w:webHidden/>
          </w:rPr>
          <w:instrText xml:space="preserve"> PAGEREF _Toc187505436 \h </w:instrText>
        </w:r>
        <w:r>
          <w:rPr>
            <w:webHidden/>
          </w:rPr>
        </w:r>
        <w:r>
          <w:rPr>
            <w:webHidden/>
          </w:rPr>
          <w:fldChar w:fldCharType="separate"/>
        </w:r>
        <w:r>
          <w:rPr>
            <w:webHidden/>
          </w:rPr>
          <w:t>17</w:t>
        </w:r>
        <w:r>
          <w:rPr>
            <w:webHidden/>
          </w:rPr>
          <w:fldChar w:fldCharType="end"/>
        </w:r>
      </w:hyperlink>
    </w:p>
    <w:p w14:paraId="56EA3B10" w14:textId="44FAFF7D" w:rsidR="00523856" w:rsidRDefault="00523856">
      <w:pPr>
        <w:pStyle w:val="TableofFigures"/>
        <w:rPr>
          <w:rFonts w:asciiTheme="minorHAnsi" w:hAnsiTheme="minorHAnsi"/>
          <w:sz w:val="22"/>
          <w:lang w:eastAsia="en-MY"/>
        </w:rPr>
      </w:pPr>
      <w:hyperlink w:anchor="_Toc187505437" w:history="1">
        <w:r w:rsidRPr="006A59D2">
          <w:rPr>
            <w:rStyle w:val="Hyperlink"/>
          </w:rPr>
          <w:t>Figure 2.1.4 Home Screen of attendance app</w:t>
        </w:r>
        <w:r>
          <w:rPr>
            <w:webHidden/>
          </w:rPr>
          <w:tab/>
        </w:r>
        <w:r>
          <w:rPr>
            <w:webHidden/>
          </w:rPr>
          <w:fldChar w:fldCharType="begin"/>
        </w:r>
        <w:r>
          <w:rPr>
            <w:webHidden/>
          </w:rPr>
          <w:instrText xml:space="preserve"> PAGEREF _Toc187505437 \h </w:instrText>
        </w:r>
        <w:r>
          <w:rPr>
            <w:webHidden/>
          </w:rPr>
        </w:r>
        <w:r>
          <w:rPr>
            <w:webHidden/>
          </w:rPr>
          <w:fldChar w:fldCharType="separate"/>
        </w:r>
        <w:r>
          <w:rPr>
            <w:webHidden/>
          </w:rPr>
          <w:t>18</w:t>
        </w:r>
        <w:r>
          <w:rPr>
            <w:webHidden/>
          </w:rPr>
          <w:fldChar w:fldCharType="end"/>
        </w:r>
      </w:hyperlink>
    </w:p>
    <w:p w14:paraId="72E8C055" w14:textId="7943814C" w:rsidR="00523856" w:rsidRDefault="00523856">
      <w:pPr>
        <w:pStyle w:val="TableofFigures"/>
        <w:rPr>
          <w:rFonts w:asciiTheme="minorHAnsi" w:hAnsiTheme="minorHAnsi"/>
          <w:sz w:val="22"/>
          <w:lang w:eastAsia="en-MY"/>
        </w:rPr>
      </w:pPr>
      <w:hyperlink w:anchor="_Toc187505438" w:history="1">
        <w:r w:rsidRPr="006A59D2">
          <w:rPr>
            <w:rStyle w:val="Hyperlink"/>
          </w:rPr>
          <w:t>Figure 2.1.5 Home page of leave system</w:t>
        </w:r>
        <w:r>
          <w:rPr>
            <w:webHidden/>
          </w:rPr>
          <w:tab/>
        </w:r>
        <w:r>
          <w:rPr>
            <w:webHidden/>
          </w:rPr>
          <w:fldChar w:fldCharType="begin"/>
        </w:r>
        <w:r>
          <w:rPr>
            <w:webHidden/>
          </w:rPr>
          <w:instrText xml:space="preserve"> PAGEREF _Toc187505438 \h </w:instrText>
        </w:r>
        <w:r>
          <w:rPr>
            <w:webHidden/>
          </w:rPr>
        </w:r>
        <w:r>
          <w:rPr>
            <w:webHidden/>
          </w:rPr>
          <w:fldChar w:fldCharType="separate"/>
        </w:r>
        <w:r>
          <w:rPr>
            <w:webHidden/>
          </w:rPr>
          <w:t>19</w:t>
        </w:r>
        <w:r>
          <w:rPr>
            <w:webHidden/>
          </w:rPr>
          <w:fldChar w:fldCharType="end"/>
        </w:r>
      </w:hyperlink>
    </w:p>
    <w:p w14:paraId="66276FD1" w14:textId="7892834D" w:rsidR="00523856" w:rsidRDefault="00523856">
      <w:pPr>
        <w:pStyle w:val="TableofFigures"/>
        <w:rPr>
          <w:rFonts w:asciiTheme="minorHAnsi" w:hAnsiTheme="minorHAnsi"/>
          <w:sz w:val="22"/>
          <w:lang w:eastAsia="en-MY"/>
        </w:rPr>
      </w:pPr>
      <w:hyperlink w:anchor="_Toc187505439" w:history="1">
        <w:r w:rsidRPr="006A59D2">
          <w:rPr>
            <w:rStyle w:val="Hyperlink"/>
          </w:rPr>
          <w:t>Figure 2.1.6 Sling Dashboard</w:t>
        </w:r>
        <w:r>
          <w:rPr>
            <w:webHidden/>
          </w:rPr>
          <w:tab/>
        </w:r>
        <w:r>
          <w:rPr>
            <w:webHidden/>
          </w:rPr>
          <w:fldChar w:fldCharType="begin"/>
        </w:r>
        <w:r>
          <w:rPr>
            <w:webHidden/>
          </w:rPr>
          <w:instrText xml:space="preserve"> PAGEREF _Toc187505439 \h </w:instrText>
        </w:r>
        <w:r>
          <w:rPr>
            <w:webHidden/>
          </w:rPr>
        </w:r>
        <w:r>
          <w:rPr>
            <w:webHidden/>
          </w:rPr>
          <w:fldChar w:fldCharType="separate"/>
        </w:r>
        <w:r>
          <w:rPr>
            <w:webHidden/>
          </w:rPr>
          <w:t>20</w:t>
        </w:r>
        <w:r>
          <w:rPr>
            <w:webHidden/>
          </w:rPr>
          <w:fldChar w:fldCharType="end"/>
        </w:r>
      </w:hyperlink>
    </w:p>
    <w:p w14:paraId="11F99758" w14:textId="5BF2448E" w:rsidR="00523856" w:rsidRDefault="00523856">
      <w:pPr>
        <w:pStyle w:val="TableofFigures"/>
        <w:rPr>
          <w:rFonts w:asciiTheme="minorHAnsi" w:hAnsiTheme="minorHAnsi"/>
          <w:sz w:val="22"/>
          <w:lang w:eastAsia="en-MY"/>
        </w:rPr>
      </w:pPr>
      <w:hyperlink w:anchor="_Toc187505440" w:history="1">
        <w:r w:rsidRPr="006A59D2">
          <w:rPr>
            <w:rStyle w:val="Hyperlink"/>
          </w:rPr>
          <w:t>Figure 2.1.7 Sling Attendance Page</w:t>
        </w:r>
        <w:r>
          <w:rPr>
            <w:webHidden/>
          </w:rPr>
          <w:tab/>
        </w:r>
        <w:r>
          <w:rPr>
            <w:webHidden/>
          </w:rPr>
          <w:fldChar w:fldCharType="begin"/>
        </w:r>
        <w:r>
          <w:rPr>
            <w:webHidden/>
          </w:rPr>
          <w:instrText xml:space="preserve"> PAGEREF _Toc187505440 \h </w:instrText>
        </w:r>
        <w:r>
          <w:rPr>
            <w:webHidden/>
          </w:rPr>
        </w:r>
        <w:r>
          <w:rPr>
            <w:webHidden/>
          </w:rPr>
          <w:fldChar w:fldCharType="separate"/>
        </w:r>
        <w:r>
          <w:rPr>
            <w:webHidden/>
          </w:rPr>
          <w:t>21</w:t>
        </w:r>
        <w:r>
          <w:rPr>
            <w:webHidden/>
          </w:rPr>
          <w:fldChar w:fldCharType="end"/>
        </w:r>
      </w:hyperlink>
    </w:p>
    <w:p w14:paraId="2F2FCC75" w14:textId="468D7908" w:rsidR="00523856" w:rsidRDefault="00523856">
      <w:pPr>
        <w:pStyle w:val="TableofFigures"/>
        <w:rPr>
          <w:rFonts w:asciiTheme="minorHAnsi" w:hAnsiTheme="minorHAnsi"/>
          <w:sz w:val="22"/>
          <w:lang w:eastAsia="en-MY"/>
        </w:rPr>
      </w:pPr>
      <w:hyperlink w:anchor="_Toc187505441" w:history="1">
        <w:r w:rsidRPr="006A59D2">
          <w:rPr>
            <w:rStyle w:val="Hyperlink"/>
          </w:rPr>
          <w:t>Figure 2.1.8 Announcement page</w:t>
        </w:r>
        <w:r>
          <w:rPr>
            <w:webHidden/>
          </w:rPr>
          <w:tab/>
        </w:r>
        <w:r>
          <w:rPr>
            <w:webHidden/>
          </w:rPr>
          <w:fldChar w:fldCharType="begin"/>
        </w:r>
        <w:r>
          <w:rPr>
            <w:webHidden/>
          </w:rPr>
          <w:instrText xml:space="preserve"> PAGEREF _Toc187505441 \h </w:instrText>
        </w:r>
        <w:r>
          <w:rPr>
            <w:webHidden/>
          </w:rPr>
        </w:r>
        <w:r>
          <w:rPr>
            <w:webHidden/>
          </w:rPr>
          <w:fldChar w:fldCharType="separate"/>
        </w:r>
        <w:r>
          <w:rPr>
            <w:webHidden/>
          </w:rPr>
          <w:t>21</w:t>
        </w:r>
        <w:r>
          <w:rPr>
            <w:webHidden/>
          </w:rPr>
          <w:fldChar w:fldCharType="end"/>
        </w:r>
      </w:hyperlink>
    </w:p>
    <w:p w14:paraId="57C374E7" w14:textId="750A36FB" w:rsidR="00523856" w:rsidRDefault="00523856">
      <w:pPr>
        <w:pStyle w:val="TableofFigures"/>
        <w:rPr>
          <w:rFonts w:asciiTheme="minorHAnsi" w:hAnsiTheme="minorHAnsi"/>
          <w:sz w:val="22"/>
          <w:lang w:eastAsia="en-MY"/>
        </w:rPr>
      </w:pPr>
      <w:hyperlink w:anchor="_Toc187505442" w:history="1">
        <w:r w:rsidRPr="006A59D2">
          <w:rPr>
            <w:rStyle w:val="Hyperlink"/>
          </w:rPr>
          <w:t>Figure 4.2.1 Use Case Diagram</w:t>
        </w:r>
        <w:r>
          <w:rPr>
            <w:webHidden/>
          </w:rPr>
          <w:tab/>
        </w:r>
        <w:r>
          <w:rPr>
            <w:webHidden/>
          </w:rPr>
          <w:fldChar w:fldCharType="begin"/>
        </w:r>
        <w:r>
          <w:rPr>
            <w:webHidden/>
          </w:rPr>
          <w:instrText xml:space="preserve"> PAGEREF _Toc187505442 \h </w:instrText>
        </w:r>
        <w:r>
          <w:rPr>
            <w:webHidden/>
          </w:rPr>
        </w:r>
        <w:r>
          <w:rPr>
            <w:webHidden/>
          </w:rPr>
          <w:fldChar w:fldCharType="separate"/>
        </w:r>
        <w:r>
          <w:rPr>
            <w:webHidden/>
          </w:rPr>
          <w:t>28</w:t>
        </w:r>
        <w:r>
          <w:rPr>
            <w:webHidden/>
          </w:rPr>
          <w:fldChar w:fldCharType="end"/>
        </w:r>
      </w:hyperlink>
    </w:p>
    <w:p w14:paraId="006897F1" w14:textId="55C255FE" w:rsidR="00523856" w:rsidRDefault="00523856">
      <w:pPr>
        <w:pStyle w:val="TableofFigures"/>
        <w:rPr>
          <w:rFonts w:asciiTheme="minorHAnsi" w:hAnsiTheme="minorHAnsi"/>
          <w:sz w:val="22"/>
          <w:lang w:eastAsia="en-MY"/>
        </w:rPr>
      </w:pPr>
      <w:hyperlink w:anchor="_Toc187505443" w:history="1">
        <w:r w:rsidRPr="006A59D2">
          <w:rPr>
            <w:rStyle w:val="Hyperlink"/>
          </w:rPr>
          <w:t>Figure 4.3.1 Entity Relationship Diagram</w:t>
        </w:r>
        <w:r>
          <w:rPr>
            <w:webHidden/>
          </w:rPr>
          <w:tab/>
        </w:r>
        <w:r>
          <w:rPr>
            <w:webHidden/>
          </w:rPr>
          <w:fldChar w:fldCharType="begin"/>
        </w:r>
        <w:r>
          <w:rPr>
            <w:webHidden/>
          </w:rPr>
          <w:instrText xml:space="preserve"> PAGEREF _Toc187505443 \h </w:instrText>
        </w:r>
        <w:r>
          <w:rPr>
            <w:webHidden/>
          </w:rPr>
        </w:r>
        <w:r>
          <w:rPr>
            <w:webHidden/>
          </w:rPr>
          <w:fldChar w:fldCharType="separate"/>
        </w:r>
        <w:r>
          <w:rPr>
            <w:webHidden/>
          </w:rPr>
          <w:t>29</w:t>
        </w:r>
        <w:r>
          <w:rPr>
            <w:webHidden/>
          </w:rPr>
          <w:fldChar w:fldCharType="end"/>
        </w:r>
      </w:hyperlink>
    </w:p>
    <w:p w14:paraId="479999BE" w14:textId="403B08F3" w:rsidR="00523856" w:rsidRDefault="00523856">
      <w:pPr>
        <w:pStyle w:val="TableofFigures"/>
        <w:rPr>
          <w:rFonts w:asciiTheme="minorHAnsi" w:hAnsiTheme="minorHAnsi"/>
          <w:sz w:val="22"/>
          <w:lang w:eastAsia="en-MY"/>
        </w:rPr>
      </w:pPr>
      <w:hyperlink w:anchor="_Toc187505444" w:history="1">
        <w:r w:rsidRPr="006A59D2">
          <w:rPr>
            <w:rStyle w:val="Hyperlink"/>
          </w:rPr>
          <w:t>Figure 4.4.1 Screen Map</w:t>
        </w:r>
        <w:r>
          <w:rPr>
            <w:webHidden/>
          </w:rPr>
          <w:tab/>
        </w:r>
        <w:r>
          <w:rPr>
            <w:webHidden/>
          </w:rPr>
          <w:fldChar w:fldCharType="begin"/>
        </w:r>
        <w:r>
          <w:rPr>
            <w:webHidden/>
          </w:rPr>
          <w:instrText xml:space="preserve"> PAGEREF _Toc187505444 \h </w:instrText>
        </w:r>
        <w:r>
          <w:rPr>
            <w:webHidden/>
          </w:rPr>
        </w:r>
        <w:r>
          <w:rPr>
            <w:webHidden/>
          </w:rPr>
          <w:fldChar w:fldCharType="separate"/>
        </w:r>
        <w:r>
          <w:rPr>
            <w:webHidden/>
          </w:rPr>
          <w:t>30</w:t>
        </w:r>
        <w:r>
          <w:rPr>
            <w:webHidden/>
          </w:rPr>
          <w:fldChar w:fldCharType="end"/>
        </w:r>
      </w:hyperlink>
    </w:p>
    <w:p w14:paraId="7AA024AB" w14:textId="6AABF9C5" w:rsidR="003346E4" w:rsidRPr="00850A8F" w:rsidRDefault="003346E4" w:rsidP="00850A8F">
      <w:r>
        <w:fldChar w:fldCharType="end"/>
      </w:r>
    </w:p>
    <w:p w14:paraId="775F6DFB" w14:textId="77777777" w:rsidR="00B065C6" w:rsidRDefault="00B065C6" w:rsidP="00B065C6">
      <w:pPr>
        <w:pStyle w:val="TITLEATROMANPAGES"/>
        <w:spacing w:after="480"/>
      </w:pPr>
      <w:bookmarkStart w:id="11" w:name="_Toc510682707"/>
      <w:bookmarkStart w:id="12" w:name="_Toc187505567"/>
      <w:r w:rsidRPr="007823AD">
        <w:lastRenderedPageBreak/>
        <w:t>LIST</w:t>
      </w:r>
      <w:r>
        <w:t xml:space="preserve"> OF </w:t>
      </w:r>
      <w:r w:rsidRPr="0028494A">
        <w:t>ABBREVIATIONS</w:t>
      </w:r>
      <w:bookmarkEnd w:id="11"/>
      <w:bookmarkEnd w:id="12"/>
    </w:p>
    <w:tbl>
      <w:tblPr>
        <w:tblW w:w="8374" w:type="dxa"/>
        <w:tblInd w:w="98" w:type="dxa"/>
        <w:tblLook w:val="04A0" w:firstRow="1" w:lastRow="0" w:firstColumn="1" w:lastColumn="0" w:noHBand="0" w:noVBand="1"/>
      </w:tblPr>
      <w:tblGrid>
        <w:gridCol w:w="1363"/>
        <w:gridCol w:w="7011"/>
      </w:tblGrid>
      <w:tr w:rsidR="00B065C6" w:rsidRPr="006B042F" w14:paraId="3175E85A" w14:textId="77777777" w:rsidTr="0028232C">
        <w:trPr>
          <w:trHeight w:val="402"/>
        </w:trPr>
        <w:tc>
          <w:tcPr>
            <w:tcW w:w="1363" w:type="dxa"/>
            <w:shd w:val="clear" w:color="auto" w:fill="auto"/>
            <w:hideMark/>
          </w:tcPr>
          <w:p w14:paraId="230B35CA" w14:textId="77777777" w:rsidR="00B065C6" w:rsidRPr="006B042F" w:rsidRDefault="00B065C6" w:rsidP="0028232C">
            <w:pPr>
              <w:pStyle w:val="SymbolsAbbreviationGlossaries"/>
            </w:pPr>
            <w:r>
              <w:t>NFC</w:t>
            </w:r>
          </w:p>
        </w:tc>
        <w:tc>
          <w:tcPr>
            <w:tcW w:w="7011" w:type="dxa"/>
            <w:shd w:val="clear" w:color="auto" w:fill="auto"/>
            <w:hideMark/>
          </w:tcPr>
          <w:p w14:paraId="001B46C0" w14:textId="77777777" w:rsidR="00B065C6" w:rsidRPr="006B042F" w:rsidRDefault="00B065C6" w:rsidP="0028232C">
            <w:pPr>
              <w:pStyle w:val="SymbolsAbbreviationGlossaries"/>
            </w:pPr>
            <w:r>
              <w:t>Near Field Communication</w:t>
            </w:r>
          </w:p>
        </w:tc>
      </w:tr>
      <w:tr w:rsidR="00B065C6" w:rsidRPr="006B042F" w14:paraId="6A8EA9F1" w14:textId="77777777" w:rsidTr="0028232C">
        <w:trPr>
          <w:trHeight w:val="402"/>
        </w:trPr>
        <w:tc>
          <w:tcPr>
            <w:tcW w:w="1363" w:type="dxa"/>
            <w:shd w:val="clear" w:color="auto" w:fill="auto"/>
            <w:hideMark/>
          </w:tcPr>
          <w:p w14:paraId="135F8BCF" w14:textId="77777777" w:rsidR="00B065C6" w:rsidRPr="006B042F" w:rsidRDefault="00B065C6" w:rsidP="0028232C">
            <w:pPr>
              <w:pStyle w:val="SymbolsAbbreviationGlossaries"/>
            </w:pPr>
            <w:r>
              <w:t>RFID</w:t>
            </w:r>
          </w:p>
        </w:tc>
        <w:tc>
          <w:tcPr>
            <w:tcW w:w="7011" w:type="dxa"/>
            <w:shd w:val="clear" w:color="auto" w:fill="auto"/>
            <w:hideMark/>
          </w:tcPr>
          <w:p w14:paraId="53832E28" w14:textId="77777777" w:rsidR="00B065C6" w:rsidRPr="006B042F" w:rsidRDefault="00B065C6" w:rsidP="0028232C">
            <w:pPr>
              <w:pStyle w:val="SymbolsAbbreviationGlossaries"/>
            </w:pPr>
            <w:r>
              <w:t>Radio Field Identification</w:t>
            </w:r>
          </w:p>
        </w:tc>
      </w:tr>
      <w:tr w:rsidR="00B065C6" w:rsidRPr="006B042F" w14:paraId="54308626" w14:textId="77777777" w:rsidTr="0028232C">
        <w:trPr>
          <w:trHeight w:val="402"/>
        </w:trPr>
        <w:tc>
          <w:tcPr>
            <w:tcW w:w="1363" w:type="dxa"/>
            <w:shd w:val="clear" w:color="auto" w:fill="auto"/>
            <w:hideMark/>
          </w:tcPr>
          <w:p w14:paraId="7E1A7497" w14:textId="77777777" w:rsidR="00B065C6" w:rsidRPr="006B042F" w:rsidRDefault="00B065C6" w:rsidP="0028232C">
            <w:pPr>
              <w:pStyle w:val="SymbolsAbbreviationGlossaries"/>
            </w:pPr>
            <w:proofErr w:type="spellStart"/>
            <w:r>
              <w:t>Mhz</w:t>
            </w:r>
            <w:proofErr w:type="spellEnd"/>
          </w:p>
        </w:tc>
        <w:tc>
          <w:tcPr>
            <w:tcW w:w="7011" w:type="dxa"/>
            <w:shd w:val="clear" w:color="auto" w:fill="auto"/>
            <w:hideMark/>
          </w:tcPr>
          <w:p w14:paraId="57F7B03A" w14:textId="77777777" w:rsidR="00B065C6" w:rsidRPr="006B042F" w:rsidRDefault="00B065C6" w:rsidP="0028232C">
            <w:pPr>
              <w:pStyle w:val="SymbolsAbbreviationGlossaries"/>
            </w:pPr>
            <w:r>
              <w:t>Megahertz</w:t>
            </w:r>
          </w:p>
        </w:tc>
      </w:tr>
      <w:tr w:rsidR="00B065C6" w:rsidRPr="006B042F" w14:paraId="03E7A892" w14:textId="77777777" w:rsidTr="0028232C">
        <w:trPr>
          <w:trHeight w:val="402"/>
        </w:trPr>
        <w:tc>
          <w:tcPr>
            <w:tcW w:w="1363" w:type="dxa"/>
            <w:shd w:val="clear" w:color="auto" w:fill="auto"/>
            <w:hideMark/>
          </w:tcPr>
          <w:p w14:paraId="64973AEA" w14:textId="77777777" w:rsidR="00B065C6" w:rsidRPr="00170500" w:rsidRDefault="00B065C6" w:rsidP="0028232C">
            <w:pPr>
              <w:pStyle w:val="SymbolsAbbreviationGlossaries"/>
              <w:rPr>
                <w:color w:val="FFFFFF" w:themeColor="background1"/>
              </w:rPr>
            </w:pPr>
            <w:r>
              <w:t xml:space="preserve">QR </w:t>
            </w:r>
          </w:p>
        </w:tc>
        <w:tc>
          <w:tcPr>
            <w:tcW w:w="7011" w:type="dxa"/>
            <w:shd w:val="clear" w:color="auto" w:fill="auto"/>
            <w:hideMark/>
          </w:tcPr>
          <w:p w14:paraId="18BC1E6B" w14:textId="77777777" w:rsidR="00B065C6" w:rsidRPr="00170500" w:rsidRDefault="00B065C6" w:rsidP="0028232C">
            <w:pPr>
              <w:pStyle w:val="SymbolsAbbreviationGlossaries"/>
            </w:pPr>
            <w:r>
              <w:rPr>
                <w:rFonts w:eastAsia="Calibri"/>
              </w:rPr>
              <w:t>Quick Response</w:t>
            </w:r>
          </w:p>
        </w:tc>
      </w:tr>
    </w:tbl>
    <w:p w14:paraId="4898FBB8" w14:textId="77777777" w:rsidR="007B78BF" w:rsidRDefault="007B78BF" w:rsidP="00DB6394">
      <w:pPr>
        <w:pStyle w:val="ListofPublications"/>
      </w:pPr>
    </w:p>
    <w:p w14:paraId="2FFD9F81" w14:textId="77777777" w:rsidR="007B78BF" w:rsidRDefault="007B78BF" w:rsidP="00DB6394">
      <w:pPr>
        <w:pStyle w:val="ListofPublications"/>
      </w:pPr>
    </w:p>
    <w:p w14:paraId="2FDCF3A7" w14:textId="77777777" w:rsidR="00654D24" w:rsidRDefault="00654D24" w:rsidP="007C0161">
      <w:pPr>
        <w:pStyle w:val="ListofPublications"/>
        <w:sectPr w:rsidR="00654D24" w:rsidSect="00654D24">
          <w:pgSz w:w="11906" w:h="16838"/>
          <w:pgMar w:top="1440" w:right="1440" w:bottom="1440" w:left="2155" w:header="709" w:footer="431" w:gutter="0"/>
          <w:pgNumType w:fmt="lowerRoman" w:start="2"/>
          <w:cols w:space="708"/>
          <w:docGrid w:linePitch="360"/>
        </w:sectPr>
      </w:pPr>
    </w:p>
    <w:p w14:paraId="4A7C14B3" w14:textId="77777777" w:rsidR="00093825" w:rsidRDefault="00505949" w:rsidP="00BA1AFE">
      <w:pPr>
        <w:pStyle w:val="Heading1"/>
      </w:pPr>
      <w:r>
        <w:lastRenderedPageBreak/>
        <w:br/>
      </w:r>
      <w:r w:rsidR="00DE0036">
        <w:br/>
      </w:r>
      <w:bookmarkStart w:id="13" w:name="_Toc187505568"/>
      <w:r w:rsidR="00773C42">
        <w:t>INRODUCTION</w:t>
      </w:r>
      <w:bookmarkEnd w:id="13"/>
    </w:p>
    <w:p w14:paraId="1532F85D" w14:textId="40CE6B62" w:rsidR="00CC0594" w:rsidRDefault="00746DEC" w:rsidP="005D3810">
      <w:pPr>
        <w:pStyle w:val="Heading2"/>
      </w:pPr>
      <w:bookmarkStart w:id="14" w:name="_Toc187505569"/>
      <w:r>
        <w:t xml:space="preserve">Project </w:t>
      </w:r>
      <w:r w:rsidR="00411EE4">
        <w:t>Background</w:t>
      </w:r>
      <w:bookmarkEnd w:id="14"/>
    </w:p>
    <w:p w14:paraId="67F5F915" w14:textId="77777777" w:rsidR="004A4AA6" w:rsidRDefault="004A4AA6" w:rsidP="004546E7">
      <w:pPr>
        <w:pStyle w:val="UNITENParagraph"/>
      </w:pPr>
      <w:r>
        <w:t>Traditional attendance systems, such as fingerprint scanners and QR code systems, often face challenges related to efficiency, accuracy, and security. These methods can be time-consuming, prone to errors, and vulnerable to security breaches.</w:t>
      </w:r>
    </w:p>
    <w:p w14:paraId="62619AE8" w14:textId="0DBC9144" w:rsidR="004A4AA6" w:rsidRDefault="004A4AA6" w:rsidP="004546E7">
      <w:pPr>
        <w:pStyle w:val="UNITENParagraph"/>
      </w:pPr>
      <w:r>
        <w:t xml:space="preserve">To address these issues, </w:t>
      </w:r>
      <w:r w:rsidR="002170B8">
        <w:t>I</w:t>
      </w:r>
      <w:r>
        <w:t xml:space="preserve"> propose a novel solution: Tap and Track, </w:t>
      </w:r>
      <w:bookmarkStart w:id="15" w:name="_Hlk183045052"/>
      <w:r>
        <w:t>an NFC-based attendance system</w:t>
      </w:r>
      <w:bookmarkEnd w:id="15"/>
      <w:r>
        <w:t>. This innovative system leverages NFC technology to streamline the attendance process, making it more efficient and user-friendly. By simply tapping an NFC tag on a designated device, employees can quickly and accurately record their attendance, reducing the risk of human error and improving overall efficiency.</w:t>
      </w:r>
    </w:p>
    <w:p w14:paraId="4522B436" w14:textId="7BE2FF09" w:rsidR="009E16E8" w:rsidRDefault="00746DEC" w:rsidP="009E16E8">
      <w:pPr>
        <w:pStyle w:val="Heading2"/>
      </w:pPr>
      <w:bookmarkStart w:id="16" w:name="_Toc187505570"/>
      <w:r>
        <w:t>Problem Statement</w:t>
      </w:r>
      <w:bookmarkEnd w:id="16"/>
    </w:p>
    <w:p w14:paraId="2BE21783" w14:textId="64FB9FA1" w:rsidR="00F86F35" w:rsidRDefault="00F86F35" w:rsidP="004546E7">
      <w:pPr>
        <w:pStyle w:val="UNITENParagraph"/>
      </w:pPr>
      <w:r>
        <w:t>The company's current fingerprint attendance system, while seemingly convenient, presents several significant drawbacks. Primarily, the</w:t>
      </w:r>
      <w:r w:rsidR="00E17177">
        <w:t xml:space="preserve"> process of</w:t>
      </w:r>
      <w:r>
        <w:t xml:space="preserve"> </w:t>
      </w:r>
      <w:r w:rsidR="009A3178">
        <w:t xml:space="preserve">integrating new employees is inefficient and exposes them to potential security </w:t>
      </w:r>
      <w:r w:rsidR="00CE61DB">
        <w:t>threats.</w:t>
      </w:r>
      <w:r>
        <w:t xml:space="preserve"> New employees must physically visit the fingerprint scanner, often located at an external location, to register their biometric data. This not only inconveniences new hires but also exposes them to potential security risks.</w:t>
      </w:r>
      <w:r w:rsidR="009273AE">
        <w:t xml:space="preserve"> As it is located outside</w:t>
      </w:r>
      <w:r w:rsidR="00004AA3">
        <w:t xml:space="preserve"> and touched by a lot of people</w:t>
      </w:r>
      <w:r w:rsidR="009273AE">
        <w:t>, the fingerprint scanner is also prone t</w:t>
      </w:r>
      <w:r w:rsidR="00004AA3">
        <w:t xml:space="preserve">o </w:t>
      </w:r>
      <w:r w:rsidR="00274ED5">
        <w:t>infections, bacteria and dirt.</w:t>
      </w:r>
    </w:p>
    <w:p w14:paraId="72CFE103" w14:textId="19D396C3" w:rsidR="00600AF5" w:rsidRDefault="00F86F35" w:rsidP="004546E7">
      <w:pPr>
        <w:pStyle w:val="UNITENParagraph"/>
      </w:pPr>
      <w:r>
        <w:t>Furthermore, the system's dual function as both an attendance tracker and door access control mechanism lead to operational inefficiencies. Overlapping names in attendance reports and the potential for unauthorized entry due to unlocked doors are common issues. The system's reliance on a single, stationary device also limits flexibility, especially for remote or outstation staff who cannot easily access the equipment.</w:t>
      </w:r>
    </w:p>
    <w:p w14:paraId="07917CE9" w14:textId="77777777" w:rsidR="00AB1A07" w:rsidRDefault="00AB1A07">
      <w:pPr>
        <w:spacing w:after="2765" w:line="276" w:lineRule="auto"/>
        <w:rPr>
          <w:rFonts w:cs="Times New Roman"/>
          <w:sz w:val="24"/>
        </w:rPr>
      </w:pPr>
      <w:r>
        <w:br w:type="page"/>
      </w:r>
    </w:p>
    <w:p w14:paraId="0F70AD26" w14:textId="4C94E7E8" w:rsidR="006163AC" w:rsidRDefault="00F86F35" w:rsidP="004546E7">
      <w:pPr>
        <w:pStyle w:val="UNITENParagraph"/>
      </w:pPr>
      <w:r>
        <w:lastRenderedPageBreak/>
        <w:t>The system's user interface is another significant concern. The small screen, slow response times, and complex export processes hinder efficient data management. These limitations often result in errors, delays, and overall frustration for both employees and administrators.</w:t>
      </w:r>
    </w:p>
    <w:p w14:paraId="1098A371" w14:textId="77777777" w:rsidR="00893172" w:rsidRDefault="00893172" w:rsidP="00893172"/>
    <w:p w14:paraId="4AC2CFC9" w14:textId="77777777" w:rsidR="00893172" w:rsidRDefault="00893172" w:rsidP="00893172">
      <w:pPr>
        <w:pStyle w:val="Heading2"/>
      </w:pPr>
      <w:bookmarkStart w:id="17" w:name="_Toc187505571"/>
      <w:r>
        <w:t>Objective</w:t>
      </w:r>
      <w:bookmarkEnd w:id="17"/>
    </w:p>
    <w:p w14:paraId="133790A3" w14:textId="2692BBC2" w:rsidR="00D95DE3" w:rsidRDefault="00D95DE3" w:rsidP="004546E7">
      <w:pPr>
        <w:pStyle w:val="UNITENParagraph"/>
        <w:numPr>
          <w:ilvl w:val="0"/>
          <w:numId w:val="10"/>
        </w:numPr>
      </w:pPr>
      <w:r>
        <w:t>T</w:t>
      </w:r>
      <w:r w:rsidR="00F35DD2">
        <w:t xml:space="preserve">o </w:t>
      </w:r>
      <w:r w:rsidR="004422D0">
        <w:t>identify the requirements of Tap and Track,</w:t>
      </w:r>
      <w:r w:rsidR="00656C37">
        <w:t xml:space="preserve"> </w:t>
      </w:r>
      <w:r w:rsidR="00D800B0">
        <w:t>a mobile application attendance</w:t>
      </w:r>
      <w:r w:rsidR="00656C37">
        <w:t xml:space="preserve"> system that can accurately record the employee’s attendance</w:t>
      </w:r>
      <w:r w:rsidR="006F1829">
        <w:t xml:space="preserve"> </w:t>
      </w:r>
      <w:r w:rsidR="00885DDE">
        <w:t>regardless the location of the employees.</w:t>
      </w:r>
    </w:p>
    <w:p w14:paraId="7B88E0EF" w14:textId="458DA3C0" w:rsidR="00467FEE" w:rsidRPr="00467FEE" w:rsidRDefault="00467FEE" w:rsidP="004546E7">
      <w:pPr>
        <w:pStyle w:val="UNITENParagraph"/>
        <w:numPr>
          <w:ilvl w:val="0"/>
          <w:numId w:val="10"/>
        </w:numPr>
      </w:pPr>
      <w:r>
        <w:t xml:space="preserve">To </w:t>
      </w:r>
      <w:r>
        <w:t xml:space="preserve">design </w:t>
      </w:r>
      <w:r w:rsidR="00084DEF">
        <w:t>the system of Tap and Track</w:t>
      </w:r>
      <w:r w:rsidR="00FF1CD3">
        <w:t xml:space="preserve"> so that it is able to fulfil the requirements gathered.</w:t>
      </w:r>
    </w:p>
    <w:p w14:paraId="5446ADE0" w14:textId="77777777" w:rsidR="00D95DE3" w:rsidRDefault="00D95DE3" w:rsidP="004546E7">
      <w:pPr>
        <w:pStyle w:val="UNITENParagraph"/>
        <w:numPr>
          <w:ilvl w:val="0"/>
          <w:numId w:val="10"/>
        </w:numPr>
      </w:pPr>
      <w:r>
        <w:t>To</w:t>
      </w:r>
      <w:r w:rsidR="00885DDE">
        <w:t xml:space="preserve"> develop a</w:t>
      </w:r>
      <w:r w:rsidR="00DD045F">
        <w:t xml:space="preserve"> system to help ease the human resources department by automatically generating useful information such as </w:t>
      </w:r>
      <w:r w:rsidR="00F42499">
        <w:t xml:space="preserve">employees not attending, </w:t>
      </w:r>
      <w:r w:rsidR="00592893">
        <w:t>monthly review</w:t>
      </w:r>
      <w:r w:rsidR="00986FFB">
        <w:t xml:space="preserve"> </w:t>
      </w:r>
      <w:r w:rsidR="00592893">
        <w:t>and automatically calculate the work hours based on the recorded time</w:t>
      </w:r>
      <w:r w:rsidR="00A41050">
        <w:t xml:space="preserve"> for performance review</w:t>
      </w:r>
      <w:r w:rsidR="00592893">
        <w:t>.</w:t>
      </w:r>
    </w:p>
    <w:p w14:paraId="291D82DF" w14:textId="68B21BFE" w:rsidR="00893172" w:rsidRPr="0007095F" w:rsidRDefault="00914F02" w:rsidP="0007095F">
      <w:pPr>
        <w:pStyle w:val="ListParagraph"/>
        <w:numPr>
          <w:ilvl w:val="0"/>
          <w:numId w:val="10"/>
        </w:numPr>
        <w:jc w:val="both"/>
      </w:pPr>
      <w:r>
        <w:rPr>
          <w:rFonts w:cs="Times New Roman"/>
          <w:sz w:val="24"/>
        </w:rPr>
        <w:t xml:space="preserve">To </w:t>
      </w:r>
      <w:r w:rsidR="00FF1CD3">
        <w:rPr>
          <w:rFonts w:cs="Times New Roman"/>
          <w:sz w:val="24"/>
        </w:rPr>
        <w:t>verify and validate the developed system by testi</w:t>
      </w:r>
      <w:r w:rsidR="003B6C08">
        <w:rPr>
          <w:rFonts w:cs="Times New Roman"/>
          <w:sz w:val="24"/>
        </w:rPr>
        <w:t>ng the entire system from all point of user scope.</w:t>
      </w:r>
    </w:p>
    <w:p w14:paraId="121F6E99" w14:textId="77777777" w:rsidR="0007095F" w:rsidRDefault="0007095F" w:rsidP="0007095F">
      <w:pPr>
        <w:pStyle w:val="ListParagraph"/>
        <w:jc w:val="both"/>
      </w:pPr>
    </w:p>
    <w:p w14:paraId="689FB72E" w14:textId="77777777" w:rsidR="00B065C6" w:rsidRDefault="00B065C6">
      <w:pPr>
        <w:spacing w:after="2765" w:line="276" w:lineRule="auto"/>
        <w:rPr>
          <w:rFonts w:eastAsiaTheme="majorEastAsia" w:cstheme="majorBidi"/>
          <w:b/>
          <w:sz w:val="24"/>
          <w:szCs w:val="26"/>
        </w:rPr>
      </w:pPr>
      <w:r>
        <w:br w:type="page"/>
      </w:r>
    </w:p>
    <w:p w14:paraId="77E1AC96" w14:textId="35751B29" w:rsidR="00893172" w:rsidRDefault="002B0DE6" w:rsidP="00893172">
      <w:pPr>
        <w:pStyle w:val="Heading2"/>
      </w:pPr>
      <w:bookmarkStart w:id="18" w:name="_Toc187505572"/>
      <w:r>
        <w:lastRenderedPageBreak/>
        <w:t>Scope</w:t>
      </w:r>
      <w:bookmarkEnd w:id="18"/>
    </w:p>
    <w:p w14:paraId="587C647B" w14:textId="1DE54307" w:rsidR="00A824BD" w:rsidRDefault="003E6960" w:rsidP="00A824BD">
      <w:pPr>
        <w:pStyle w:val="Heading3"/>
        <w:spacing w:after="240"/>
      </w:pPr>
      <w:bookmarkStart w:id="19" w:name="_Toc187505573"/>
      <w:r>
        <w:t>User Scope</w:t>
      </w:r>
      <w:bookmarkEnd w:id="19"/>
    </w:p>
    <w:tbl>
      <w:tblPr>
        <w:tblStyle w:val="TableGrid"/>
        <w:tblW w:w="0" w:type="auto"/>
        <w:jc w:val="center"/>
        <w:tblLook w:val="04A0" w:firstRow="1" w:lastRow="0" w:firstColumn="1" w:lastColumn="0" w:noHBand="0" w:noVBand="1"/>
      </w:tblPr>
      <w:tblGrid>
        <w:gridCol w:w="2547"/>
        <w:gridCol w:w="5924"/>
      </w:tblGrid>
      <w:tr w:rsidR="003A4AEE" w14:paraId="1E07D215" w14:textId="77777777" w:rsidTr="00E97756">
        <w:trPr>
          <w:trHeight w:val="577"/>
          <w:jc w:val="center"/>
        </w:trPr>
        <w:tc>
          <w:tcPr>
            <w:tcW w:w="2547" w:type="dxa"/>
          </w:tcPr>
          <w:p w14:paraId="7D16871F" w14:textId="5BB1D283" w:rsidR="003A4AEE" w:rsidRDefault="003A4AEE" w:rsidP="00DE3BBD">
            <w:pPr>
              <w:pStyle w:val="Tabletext4"/>
            </w:pPr>
            <w:r>
              <w:t>User Type</w:t>
            </w:r>
          </w:p>
        </w:tc>
        <w:tc>
          <w:tcPr>
            <w:tcW w:w="5924" w:type="dxa"/>
          </w:tcPr>
          <w:p w14:paraId="644AA0CD" w14:textId="566D0641" w:rsidR="003A4AEE" w:rsidRDefault="003A4AEE" w:rsidP="00DE3BBD">
            <w:pPr>
              <w:pStyle w:val="Tabletext4"/>
            </w:pPr>
            <w:r>
              <w:t>Description</w:t>
            </w:r>
          </w:p>
        </w:tc>
      </w:tr>
      <w:tr w:rsidR="006C0416" w14:paraId="757D9D47" w14:textId="77777777" w:rsidTr="00E97756">
        <w:trPr>
          <w:trHeight w:val="577"/>
          <w:jc w:val="center"/>
        </w:trPr>
        <w:tc>
          <w:tcPr>
            <w:tcW w:w="2547" w:type="dxa"/>
          </w:tcPr>
          <w:p w14:paraId="3BDFDE4C" w14:textId="4E15BD80" w:rsidR="006C0416" w:rsidRDefault="006C0416" w:rsidP="00DE3BBD">
            <w:pPr>
              <w:pStyle w:val="Tabletext4"/>
            </w:pPr>
            <w:r>
              <w:t>Employee</w:t>
            </w:r>
          </w:p>
        </w:tc>
        <w:tc>
          <w:tcPr>
            <w:tcW w:w="5924" w:type="dxa"/>
          </w:tcPr>
          <w:p w14:paraId="165FD511" w14:textId="74C923F5" w:rsidR="006C0416" w:rsidRDefault="006C0416" w:rsidP="00DE3BBD">
            <w:pPr>
              <w:pStyle w:val="Tabletext4"/>
            </w:pPr>
            <w:r>
              <w:t>Normal employee in the company</w:t>
            </w:r>
          </w:p>
        </w:tc>
      </w:tr>
      <w:tr w:rsidR="003A4AEE" w14:paraId="1DF70D23" w14:textId="77777777" w:rsidTr="00E97756">
        <w:trPr>
          <w:jc w:val="center"/>
        </w:trPr>
        <w:tc>
          <w:tcPr>
            <w:tcW w:w="2547" w:type="dxa"/>
          </w:tcPr>
          <w:p w14:paraId="2D1341E7" w14:textId="61C8C0F8" w:rsidR="003A4AEE" w:rsidRDefault="003A4AEE" w:rsidP="00DE3BBD">
            <w:pPr>
              <w:pStyle w:val="Tabletext4"/>
            </w:pPr>
            <w:r>
              <w:t>Admin</w:t>
            </w:r>
          </w:p>
        </w:tc>
        <w:tc>
          <w:tcPr>
            <w:tcW w:w="5924" w:type="dxa"/>
          </w:tcPr>
          <w:p w14:paraId="56D3FF54" w14:textId="1619D41E" w:rsidR="003A4AEE" w:rsidRDefault="004101A0" w:rsidP="00DE3BBD">
            <w:pPr>
              <w:pStyle w:val="Tabletext4"/>
            </w:pPr>
            <w:r>
              <w:t xml:space="preserve">Human resources </w:t>
            </w:r>
            <w:r w:rsidR="006C0416">
              <w:t xml:space="preserve">admin </w:t>
            </w:r>
          </w:p>
        </w:tc>
      </w:tr>
      <w:tr w:rsidR="004101A0" w14:paraId="146BFB3F" w14:textId="77777777" w:rsidTr="00E97756">
        <w:trPr>
          <w:jc w:val="center"/>
        </w:trPr>
        <w:tc>
          <w:tcPr>
            <w:tcW w:w="2547" w:type="dxa"/>
          </w:tcPr>
          <w:p w14:paraId="47EB5D32" w14:textId="39E36728" w:rsidR="004101A0" w:rsidRDefault="004101A0" w:rsidP="00DE3BBD">
            <w:pPr>
              <w:pStyle w:val="Tabletext4"/>
            </w:pPr>
            <w:r>
              <w:t>Manager</w:t>
            </w:r>
          </w:p>
        </w:tc>
        <w:tc>
          <w:tcPr>
            <w:tcW w:w="5924" w:type="dxa"/>
          </w:tcPr>
          <w:p w14:paraId="2B631D68" w14:textId="0CAB375E" w:rsidR="004101A0" w:rsidRDefault="004101A0" w:rsidP="00A824BD">
            <w:pPr>
              <w:pStyle w:val="Tabletext4"/>
              <w:keepNext/>
            </w:pPr>
            <w:r>
              <w:t xml:space="preserve">Managers </w:t>
            </w:r>
            <w:r w:rsidR="006C0416">
              <w:t>of the company</w:t>
            </w:r>
          </w:p>
        </w:tc>
      </w:tr>
    </w:tbl>
    <w:p w14:paraId="507250DC" w14:textId="53F79F56" w:rsidR="00AB1A07" w:rsidRPr="00B065C6" w:rsidRDefault="00A824BD" w:rsidP="00B065C6">
      <w:pPr>
        <w:pStyle w:val="CaptionforTableUNITENcenter"/>
      </w:pPr>
      <w:bookmarkStart w:id="20" w:name="_Toc187505450"/>
      <w:r>
        <w:t xml:space="preserve">Table </w:t>
      </w:r>
      <w:r w:rsidR="003346E4">
        <w:fldChar w:fldCharType="begin"/>
      </w:r>
      <w:r w:rsidR="003346E4">
        <w:instrText xml:space="preserve"> STYLEREF 3 \s </w:instrText>
      </w:r>
      <w:r w:rsidR="003346E4">
        <w:fldChar w:fldCharType="separate"/>
      </w:r>
      <w:r w:rsidR="003346E4">
        <w:t>1.4.1</w:t>
      </w:r>
      <w:r w:rsidR="003346E4">
        <w:fldChar w:fldCharType="end"/>
      </w:r>
      <w:r w:rsidR="003346E4">
        <w:t>.</w:t>
      </w:r>
      <w:r w:rsidR="003346E4">
        <w:fldChar w:fldCharType="begin"/>
      </w:r>
      <w:r w:rsidR="003346E4">
        <w:instrText xml:space="preserve"> SEQ Table \* ARABIC \s 3 </w:instrText>
      </w:r>
      <w:r w:rsidR="003346E4">
        <w:fldChar w:fldCharType="separate"/>
      </w:r>
      <w:r w:rsidR="003346E4">
        <w:t>1</w:t>
      </w:r>
      <w:r w:rsidR="003346E4">
        <w:fldChar w:fldCharType="end"/>
      </w:r>
      <w:r>
        <w:t xml:space="preserve"> User Scope</w:t>
      </w:r>
      <w:bookmarkEnd w:id="20"/>
    </w:p>
    <w:p w14:paraId="06E3796F" w14:textId="33638680" w:rsidR="005F2150" w:rsidRDefault="00E97756" w:rsidP="005F2150">
      <w:pPr>
        <w:pStyle w:val="Heading3"/>
        <w:spacing w:after="240"/>
      </w:pPr>
      <w:bookmarkStart w:id="21" w:name="_Toc187505574"/>
      <w:r>
        <w:t>System Scope</w:t>
      </w:r>
      <w:bookmarkEnd w:id="21"/>
    </w:p>
    <w:p w14:paraId="3F9558AD" w14:textId="757F3A04" w:rsidR="005F2150" w:rsidRPr="00DC05B1" w:rsidRDefault="005F2150" w:rsidP="005F2150">
      <w:pPr>
        <w:pStyle w:val="ListParagraph"/>
        <w:numPr>
          <w:ilvl w:val="0"/>
          <w:numId w:val="12"/>
        </w:numPr>
      </w:pPr>
      <w:r>
        <w:t>Employee</w:t>
      </w:r>
    </w:p>
    <w:tbl>
      <w:tblPr>
        <w:tblStyle w:val="TableGrid"/>
        <w:tblW w:w="0" w:type="auto"/>
        <w:tblLook w:val="04A0" w:firstRow="1" w:lastRow="0" w:firstColumn="1" w:lastColumn="0" w:noHBand="0" w:noVBand="1"/>
      </w:tblPr>
      <w:tblGrid>
        <w:gridCol w:w="2972"/>
        <w:gridCol w:w="5499"/>
      </w:tblGrid>
      <w:tr w:rsidR="005F2150" w14:paraId="69D8191F" w14:textId="77777777" w:rsidTr="0028232C">
        <w:tc>
          <w:tcPr>
            <w:tcW w:w="2972" w:type="dxa"/>
          </w:tcPr>
          <w:p w14:paraId="5F77C162" w14:textId="77777777" w:rsidR="005F2150" w:rsidRDefault="005F2150" w:rsidP="00730BD6">
            <w:r>
              <w:t>Function</w:t>
            </w:r>
          </w:p>
        </w:tc>
        <w:tc>
          <w:tcPr>
            <w:tcW w:w="5499" w:type="dxa"/>
          </w:tcPr>
          <w:p w14:paraId="1042B2F5" w14:textId="77777777" w:rsidR="005F2150" w:rsidRDefault="005F2150" w:rsidP="00730BD6">
            <w:r>
              <w:t>Description</w:t>
            </w:r>
          </w:p>
        </w:tc>
      </w:tr>
      <w:tr w:rsidR="005F2150" w14:paraId="29422693" w14:textId="77777777" w:rsidTr="0028232C">
        <w:tc>
          <w:tcPr>
            <w:tcW w:w="2972" w:type="dxa"/>
          </w:tcPr>
          <w:p w14:paraId="2248BC57" w14:textId="77777777" w:rsidR="005F2150" w:rsidRDefault="005F2150" w:rsidP="00730BD6">
            <w:r>
              <w:t>Log In</w:t>
            </w:r>
          </w:p>
        </w:tc>
        <w:tc>
          <w:tcPr>
            <w:tcW w:w="5499" w:type="dxa"/>
          </w:tcPr>
          <w:p w14:paraId="5B6E15AB" w14:textId="77777777" w:rsidR="005F2150" w:rsidRDefault="005F2150" w:rsidP="00730BD6">
            <w:r>
              <w:t>To log in into the system</w:t>
            </w:r>
          </w:p>
        </w:tc>
      </w:tr>
      <w:tr w:rsidR="005F2150" w14:paraId="097E81D6" w14:textId="77777777" w:rsidTr="0028232C">
        <w:tc>
          <w:tcPr>
            <w:tcW w:w="2972" w:type="dxa"/>
          </w:tcPr>
          <w:p w14:paraId="69CEACFE" w14:textId="77777777" w:rsidR="005F2150" w:rsidRDefault="005F2150" w:rsidP="00730BD6">
            <w:r>
              <w:t>Record attendance</w:t>
            </w:r>
          </w:p>
        </w:tc>
        <w:tc>
          <w:tcPr>
            <w:tcW w:w="5499" w:type="dxa"/>
          </w:tcPr>
          <w:p w14:paraId="38CF7313" w14:textId="77777777" w:rsidR="005F2150" w:rsidRDefault="005F2150" w:rsidP="00730BD6">
            <w:r>
              <w:t>Clock in or clock out</w:t>
            </w:r>
          </w:p>
        </w:tc>
      </w:tr>
      <w:tr w:rsidR="005F2150" w14:paraId="788DE235" w14:textId="77777777" w:rsidTr="0028232C">
        <w:tc>
          <w:tcPr>
            <w:tcW w:w="2972" w:type="dxa"/>
          </w:tcPr>
          <w:p w14:paraId="5547B1BA" w14:textId="3B9ED011" w:rsidR="005F2150" w:rsidRDefault="005F2150" w:rsidP="00730BD6">
            <w:r>
              <w:t>View own attendance</w:t>
            </w:r>
            <w:r w:rsidR="009639D2">
              <w:t xml:space="preserve"> record</w:t>
            </w:r>
          </w:p>
        </w:tc>
        <w:tc>
          <w:tcPr>
            <w:tcW w:w="5499" w:type="dxa"/>
          </w:tcPr>
          <w:p w14:paraId="3A7A153F" w14:textId="77740173" w:rsidR="005F2150" w:rsidRDefault="00730BD6" w:rsidP="00730BD6">
            <w:r>
              <w:t>View own attendance record</w:t>
            </w:r>
            <w:r w:rsidR="00796EBD">
              <w:t xml:space="preserve"> history</w:t>
            </w:r>
          </w:p>
        </w:tc>
      </w:tr>
      <w:tr w:rsidR="005F2150" w14:paraId="70913C6D" w14:textId="77777777" w:rsidTr="0028232C">
        <w:tc>
          <w:tcPr>
            <w:tcW w:w="2972" w:type="dxa"/>
          </w:tcPr>
          <w:p w14:paraId="762C00AA" w14:textId="65209FE5" w:rsidR="005F2150" w:rsidRDefault="00730BD6" w:rsidP="00730BD6">
            <w:r>
              <w:t>Request leave</w:t>
            </w:r>
          </w:p>
        </w:tc>
        <w:tc>
          <w:tcPr>
            <w:tcW w:w="5499" w:type="dxa"/>
          </w:tcPr>
          <w:p w14:paraId="11226BE0" w14:textId="55D39421" w:rsidR="005F2150" w:rsidRDefault="00730BD6" w:rsidP="00730BD6">
            <w:r>
              <w:t xml:space="preserve">Request Leave </w:t>
            </w:r>
          </w:p>
        </w:tc>
      </w:tr>
      <w:tr w:rsidR="005F2150" w14:paraId="6B7FC11B" w14:textId="77777777" w:rsidTr="0028232C">
        <w:tc>
          <w:tcPr>
            <w:tcW w:w="2972" w:type="dxa"/>
          </w:tcPr>
          <w:p w14:paraId="0EC80974" w14:textId="160C29BB" w:rsidR="005F2150" w:rsidRDefault="00D85DF2" w:rsidP="00730BD6">
            <w:r>
              <w:t xml:space="preserve">Edit own </w:t>
            </w:r>
            <w:r w:rsidR="00044168">
              <w:t>profile</w:t>
            </w:r>
          </w:p>
        </w:tc>
        <w:tc>
          <w:tcPr>
            <w:tcW w:w="5499" w:type="dxa"/>
          </w:tcPr>
          <w:p w14:paraId="2B1F5154" w14:textId="2FCF04F3" w:rsidR="005F2150" w:rsidRDefault="00D85DF2" w:rsidP="00730BD6">
            <w:r>
              <w:t>Edit personal details</w:t>
            </w:r>
          </w:p>
        </w:tc>
      </w:tr>
      <w:tr w:rsidR="00123DDD" w14:paraId="5DA53380" w14:textId="77777777" w:rsidTr="0028232C">
        <w:tc>
          <w:tcPr>
            <w:tcW w:w="2972" w:type="dxa"/>
          </w:tcPr>
          <w:p w14:paraId="4D5D08A2" w14:textId="276F439C" w:rsidR="00123DDD" w:rsidRDefault="00044168" w:rsidP="00730BD6">
            <w:r>
              <w:t>Update mileage</w:t>
            </w:r>
          </w:p>
        </w:tc>
        <w:tc>
          <w:tcPr>
            <w:tcW w:w="5499" w:type="dxa"/>
          </w:tcPr>
          <w:p w14:paraId="0520FD61" w14:textId="47AC560E" w:rsidR="00123DDD" w:rsidRDefault="00044168" w:rsidP="00730BD6">
            <w:r>
              <w:t xml:space="preserve">Update the current </w:t>
            </w:r>
            <w:r w:rsidR="00B54112">
              <w:t>vehicle mileage</w:t>
            </w:r>
          </w:p>
        </w:tc>
      </w:tr>
      <w:tr w:rsidR="00B54112" w14:paraId="18958E3C" w14:textId="77777777" w:rsidTr="0028232C">
        <w:tc>
          <w:tcPr>
            <w:tcW w:w="2972" w:type="dxa"/>
          </w:tcPr>
          <w:p w14:paraId="69A84746" w14:textId="3FB05946" w:rsidR="00B54112" w:rsidRDefault="00B54112" w:rsidP="00730BD6">
            <w:r>
              <w:t>View mileage</w:t>
            </w:r>
          </w:p>
        </w:tc>
        <w:tc>
          <w:tcPr>
            <w:tcW w:w="5499" w:type="dxa"/>
          </w:tcPr>
          <w:p w14:paraId="77C340B0" w14:textId="307FF496" w:rsidR="00B54112" w:rsidRDefault="00B54112" w:rsidP="00730BD6">
            <w:r>
              <w:t>View all vehicle mileage</w:t>
            </w:r>
          </w:p>
        </w:tc>
      </w:tr>
      <w:tr w:rsidR="00D85DF2" w14:paraId="4D65E55F" w14:textId="77777777" w:rsidTr="0028232C">
        <w:tc>
          <w:tcPr>
            <w:tcW w:w="2972" w:type="dxa"/>
          </w:tcPr>
          <w:p w14:paraId="3A022DE9" w14:textId="453105AF" w:rsidR="00D85DF2" w:rsidRDefault="00D85DF2" w:rsidP="00730BD6">
            <w:r>
              <w:t>Log Out</w:t>
            </w:r>
          </w:p>
        </w:tc>
        <w:tc>
          <w:tcPr>
            <w:tcW w:w="5499" w:type="dxa"/>
          </w:tcPr>
          <w:p w14:paraId="00A8237B" w14:textId="4E8D22AA" w:rsidR="00D85DF2" w:rsidRDefault="00D85DF2" w:rsidP="00B065C6">
            <w:pPr>
              <w:keepNext/>
            </w:pPr>
            <w:r>
              <w:t>Log out from the system</w:t>
            </w:r>
          </w:p>
        </w:tc>
      </w:tr>
    </w:tbl>
    <w:p w14:paraId="6FCDA73A" w14:textId="4908C756" w:rsidR="005F2150" w:rsidRPr="005F2150" w:rsidRDefault="00B065C6" w:rsidP="00B065C6">
      <w:pPr>
        <w:pStyle w:val="CaptionforTableUNITENcenter"/>
      </w:pPr>
      <w:bookmarkStart w:id="22" w:name="_Toc187505451"/>
      <w:r>
        <w:t xml:space="preserve">Table </w:t>
      </w:r>
      <w:r w:rsidR="003346E4">
        <w:fldChar w:fldCharType="begin"/>
      </w:r>
      <w:r w:rsidR="003346E4">
        <w:instrText xml:space="preserve"> STYLEREF 3 \s </w:instrText>
      </w:r>
      <w:r w:rsidR="003346E4">
        <w:fldChar w:fldCharType="separate"/>
      </w:r>
      <w:r w:rsidR="003346E4">
        <w:t>1.4.2</w:t>
      </w:r>
      <w:r w:rsidR="003346E4">
        <w:fldChar w:fldCharType="end"/>
      </w:r>
      <w:r w:rsidR="003346E4">
        <w:t>.</w:t>
      </w:r>
      <w:r w:rsidR="003346E4">
        <w:fldChar w:fldCharType="begin"/>
      </w:r>
      <w:r w:rsidR="003346E4">
        <w:instrText xml:space="preserve"> SEQ Table \* ARABIC \s 3 </w:instrText>
      </w:r>
      <w:r w:rsidR="003346E4">
        <w:fldChar w:fldCharType="separate"/>
      </w:r>
      <w:r w:rsidR="003346E4">
        <w:t>1</w:t>
      </w:r>
      <w:r w:rsidR="003346E4">
        <w:fldChar w:fldCharType="end"/>
      </w:r>
      <w:r>
        <w:t xml:space="preserve"> Employee system scope</w:t>
      </w:r>
      <w:bookmarkEnd w:id="22"/>
    </w:p>
    <w:p w14:paraId="2F720F05" w14:textId="77777777" w:rsidR="00B065C6" w:rsidRDefault="00B065C6">
      <w:pPr>
        <w:spacing w:after="2765" w:line="276" w:lineRule="auto"/>
      </w:pPr>
      <w:r>
        <w:br w:type="page"/>
      </w:r>
    </w:p>
    <w:p w14:paraId="62809BE3" w14:textId="4EB9229F" w:rsidR="00D85DF2" w:rsidRDefault="00D85DF2" w:rsidP="00D85DF2">
      <w:pPr>
        <w:pStyle w:val="ListParagraph"/>
        <w:numPr>
          <w:ilvl w:val="0"/>
          <w:numId w:val="12"/>
        </w:numPr>
      </w:pPr>
      <w:r>
        <w:lastRenderedPageBreak/>
        <w:t>Manager</w:t>
      </w:r>
    </w:p>
    <w:tbl>
      <w:tblPr>
        <w:tblStyle w:val="TableGrid"/>
        <w:tblW w:w="0" w:type="auto"/>
        <w:tblLook w:val="04A0" w:firstRow="1" w:lastRow="0" w:firstColumn="1" w:lastColumn="0" w:noHBand="0" w:noVBand="1"/>
      </w:tblPr>
      <w:tblGrid>
        <w:gridCol w:w="2972"/>
        <w:gridCol w:w="5499"/>
      </w:tblGrid>
      <w:tr w:rsidR="00D85DF2" w14:paraId="5E3B48F5" w14:textId="77777777" w:rsidTr="0028232C">
        <w:tc>
          <w:tcPr>
            <w:tcW w:w="2972" w:type="dxa"/>
          </w:tcPr>
          <w:p w14:paraId="7AE93192" w14:textId="77777777" w:rsidR="00D85DF2" w:rsidRDefault="00D85DF2" w:rsidP="0028232C">
            <w:r>
              <w:t>Function</w:t>
            </w:r>
          </w:p>
        </w:tc>
        <w:tc>
          <w:tcPr>
            <w:tcW w:w="5499" w:type="dxa"/>
          </w:tcPr>
          <w:p w14:paraId="5F1FB3A2" w14:textId="77777777" w:rsidR="00D85DF2" w:rsidRDefault="00D85DF2" w:rsidP="0028232C">
            <w:r>
              <w:t>Description</w:t>
            </w:r>
          </w:p>
        </w:tc>
      </w:tr>
      <w:tr w:rsidR="00D85DF2" w14:paraId="1F956416" w14:textId="77777777" w:rsidTr="0028232C">
        <w:tc>
          <w:tcPr>
            <w:tcW w:w="2972" w:type="dxa"/>
          </w:tcPr>
          <w:p w14:paraId="236AC98E" w14:textId="5C90F213" w:rsidR="00D85DF2" w:rsidRDefault="00D85DF2" w:rsidP="00D85DF2">
            <w:r>
              <w:t>Log In</w:t>
            </w:r>
          </w:p>
        </w:tc>
        <w:tc>
          <w:tcPr>
            <w:tcW w:w="5499" w:type="dxa"/>
          </w:tcPr>
          <w:p w14:paraId="52C30B4D" w14:textId="05C3540A" w:rsidR="00D85DF2" w:rsidRDefault="00D85DF2" w:rsidP="00D85DF2">
            <w:r>
              <w:t>To log in into the system</w:t>
            </w:r>
          </w:p>
        </w:tc>
      </w:tr>
      <w:tr w:rsidR="00D85DF2" w14:paraId="12CBFD1D" w14:textId="77777777" w:rsidTr="0028232C">
        <w:tc>
          <w:tcPr>
            <w:tcW w:w="2972" w:type="dxa"/>
          </w:tcPr>
          <w:p w14:paraId="412D7509" w14:textId="7351B1A6" w:rsidR="00D85DF2" w:rsidRDefault="00D85DF2" w:rsidP="00D85DF2">
            <w:r>
              <w:t>Record attendance</w:t>
            </w:r>
          </w:p>
        </w:tc>
        <w:tc>
          <w:tcPr>
            <w:tcW w:w="5499" w:type="dxa"/>
          </w:tcPr>
          <w:p w14:paraId="07EFBA55" w14:textId="0121A3E9" w:rsidR="00D85DF2" w:rsidRDefault="00D85DF2" w:rsidP="00D85DF2">
            <w:r>
              <w:t>Clock in or clock out</w:t>
            </w:r>
          </w:p>
        </w:tc>
      </w:tr>
      <w:tr w:rsidR="00D85DF2" w14:paraId="6423712F" w14:textId="77777777" w:rsidTr="0028232C">
        <w:tc>
          <w:tcPr>
            <w:tcW w:w="2972" w:type="dxa"/>
          </w:tcPr>
          <w:p w14:paraId="36B9F7C9" w14:textId="5F6A1C46" w:rsidR="00D85DF2" w:rsidRDefault="00D85DF2" w:rsidP="00D85DF2">
            <w:r>
              <w:t>View own attendance record</w:t>
            </w:r>
          </w:p>
        </w:tc>
        <w:tc>
          <w:tcPr>
            <w:tcW w:w="5499" w:type="dxa"/>
          </w:tcPr>
          <w:p w14:paraId="1763A0FB" w14:textId="1130B96A" w:rsidR="00D85DF2" w:rsidRDefault="00D85DF2" w:rsidP="00D85DF2">
            <w:r>
              <w:t>View own attendance record history</w:t>
            </w:r>
          </w:p>
        </w:tc>
      </w:tr>
      <w:tr w:rsidR="00B54112" w14:paraId="51344CD0" w14:textId="77777777" w:rsidTr="0028232C">
        <w:tc>
          <w:tcPr>
            <w:tcW w:w="2972" w:type="dxa"/>
          </w:tcPr>
          <w:p w14:paraId="7DD97B7D" w14:textId="7AFC872D" w:rsidR="00B54112" w:rsidRDefault="00B54112" w:rsidP="00B54112">
            <w:r>
              <w:t>View team members attendance record</w:t>
            </w:r>
          </w:p>
        </w:tc>
        <w:tc>
          <w:tcPr>
            <w:tcW w:w="5499" w:type="dxa"/>
          </w:tcPr>
          <w:p w14:paraId="1B6372B5" w14:textId="0E11CEF0" w:rsidR="00B54112" w:rsidRDefault="00B54112" w:rsidP="00B54112">
            <w:r>
              <w:t xml:space="preserve">View </w:t>
            </w:r>
            <w:r>
              <w:t>team</w:t>
            </w:r>
            <w:r>
              <w:t xml:space="preserve"> attendance record history</w:t>
            </w:r>
            <w:r w:rsidR="00256009">
              <w:t xml:space="preserve"> </w:t>
            </w:r>
          </w:p>
        </w:tc>
      </w:tr>
      <w:tr w:rsidR="00B54112" w14:paraId="53240DC2" w14:textId="77777777" w:rsidTr="0028232C">
        <w:tc>
          <w:tcPr>
            <w:tcW w:w="2972" w:type="dxa"/>
          </w:tcPr>
          <w:p w14:paraId="27D77C5E" w14:textId="66A189E9" w:rsidR="00B54112" w:rsidRDefault="00B54112" w:rsidP="00B54112">
            <w:r>
              <w:t>Approve Leave</w:t>
            </w:r>
          </w:p>
        </w:tc>
        <w:tc>
          <w:tcPr>
            <w:tcW w:w="5499" w:type="dxa"/>
          </w:tcPr>
          <w:p w14:paraId="10CAE79C" w14:textId="145082AB" w:rsidR="00B54112" w:rsidRDefault="00B54112" w:rsidP="00B54112">
            <w:r>
              <w:t>Approve leave requested by team members</w:t>
            </w:r>
          </w:p>
        </w:tc>
      </w:tr>
      <w:tr w:rsidR="00B54112" w14:paraId="4DD5441C" w14:textId="77777777" w:rsidTr="0028232C">
        <w:tc>
          <w:tcPr>
            <w:tcW w:w="2972" w:type="dxa"/>
          </w:tcPr>
          <w:p w14:paraId="04BCC6E6" w14:textId="5BFE4072" w:rsidR="00B54112" w:rsidRDefault="00B54112" w:rsidP="00B54112">
            <w:r>
              <w:t>Edit own profile</w:t>
            </w:r>
          </w:p>
        </w:tc>
        <w:tc>
          <w:tcPr>
            <w:tcW w:w="5499" w:type="dxa"/>
          </w:tcPr>
          <w:p w14:paraId="59272578" w14:textId="43FB4FC6" w:rsidR="00B54112" w:rsidRDefault="00B54112" w:rsidP="00B54112">
            <w:r>
              <w:t>Edit personal details</w:t>
            </w:r>
          </w:p>
        </w:tc>
      </w:tr>
      <w:tr w:rsidR="00B54112" w14:paraId="559793AA" w14:textId="77777777" w:rsidTr="0028232C">
        <w:tc>
          <w:tcPr>
            <w:tcW w:w="2972" w:type="dxa"/>
          </w:tcPr>
          <w:p w14:paraId="559D9D7B" w14:textId="1B302A29" w:rsidR="00B54112" w:rsidRDefault="00B54112" w:rsidP="00B54112">
            <w:r>
              <w:t>Update mileage</w:t>
            </w:r>
          </w:p>
        </w:tc>
        <w:tc>
          <w:tcPr>
            <w:tcW w:w="5499" w:type="dxa"/>
          </w:tcPr>
          <w:p w14:paraId="1AAF63E2" w14:textId="21CE2875" w:rsidR="00B54112" w:rsidRDefault="00B54112" w:rsidP="00B54112">
            <w:r>
              <w:t>Update the current vehicle mileage</w:t>
            </w:r>
          </w:p>
        </w:tc>
      </w:tr>
      <w:tr w:rsidR="00B54112" w14:paraId="26A8C42D" w14:textId="77777777" w:rsidTr="0028232C">
        <w:tc>
          <w:tcPr>
            <w:tcW w:w="2972" w:type="dxa"/>
          </w:tcPr>
          <w:p w14:paraId="4EF0E480" w14:textId="7CF2E7DE" w:rsidR="00B54112" w:rsidRDefault="00B54112" w:rsidP="00B54112">
            <w:r>
              <w:t>View mileage</w:t>
            </w:r>
          </w:p>
        </w:tc>
        <w:tc>
          <w:tcPr>
            <w:tcW w:w="5499" w:type="dxa"/>
          </w:tcPr>
          <w:p w14:paraId="0A7ADE24" w14:textId="0DB627E9" w:rsidR="00B54112" w:rsidRDefault="00B54112" w:rsidP="00B54112">
            <w:r>
              <w:t>View all vehicle mileage</w:t>
            </w:r>
          </w:p>
        </w:tc>
      </w:tr>
      <w:tr w:rsidR="00B54112" w14:paraId="5943A852" w14:textId="77777777" w:rsidTr="0028232C">
        <w:tc>
          <w:tcPr>
            <w:tcW w:w="2972" w:type="dxa"/>
          </w:tcPr>
          <w:p w14:paraId="3EB9F429" w14:textId="77777777" w:rsidR="00B54112" w:rsidRDefault="00B54112" w:rsidP="00B54112">
            <w:r>
              <w:t>Log Out</w:t>
            </w:r>
          </w:p>
        </w:tc>
        <w:tc>
          <w:tcPr>
            <w:tcW w:w="5499" w:type="dxa"/>
          </w:tcPr>
          <w:p w14:paraId="7ED8ABCC" w14:textId="77777777" w:rsidR="00B54112" w:rsidRDefault="00B54112" w:rsidP="00B065C6">
            <w:pPr>
              <w:keepNext/>
            </w:pPr>
            <w:r>
              <w:t>Log Out from the system</w:t>
            </w:r>
          </w:p>
        </w:tc>
      </w:tr>
    </w:tbl>
    <w:p w14:paraId="6B46B897" w14:textId="5360A548" w:rsidR="005F2150" w:rsidRPr="005F2150" w:rsidRDefault="00B065C6" w:rsidP="00B065C6">
      <w:pPr>
        <w:pStyle w:val="CaptionforTableUNITENcenter"/>
      </w:pPr>
      <w:bookmarkStart w:id="23" w:name="_Toc187505452"/>
      <w:r>
        <w:t xml:space="preserve">Table </w:t>
      </w:r>
      <w:r w:rsidR="003346E4">
        <w:fldChar w:fldCharType="begin"/>
      </w:r>
      <w:r w:rsidR="003346E4">
        <w:instrText xml:space="preserve"> STYLEREF 3 \s </w:instrText>
      </w:r>
      <w:r w:rsidR="003346E4">
        <w:fldChar w:fldCharType="separate"/>
      </w:r>
      <w:r w:rsidR="003346E4">
        <w:t>1.4.2</w:t>
      </w:r>
      <w:r w:rsidR="003346E4">
        <w:fldChar w:fldCharType="end"/>
      </w:r>
      <w:r w:rsidR="003346E4">
        <w:t>.</w:t>
      </w:r>
      <w:r w:rsidR="003346E4">
        <w:fldChar w:fldCharType="begin"/>
      </w:r>
      <w:r w:rsidR="003346E4">
        <w:instrText xml:space="preserve"> SEQ Table \* ARABIC \s 3 </w:instrText>
      </w:r>
      <w:r w:rsidR="003346E4">
        <w:fldChar w:fldCharType="separate"/>
      </w:r>
      <w:r w:rsidR="003346E4">
        <w:t>2</w:t>
      </w:r>
      <w:r w:rsidR="003346E4">
        <w:fldChar w:fldCharType="end"/>
      </w:r>
      <w:r>
        <w:t xml:space="preserve"> Manager system scope</w:t>
      </w:r>
      <w:bookmarkEnd w:id="23"/>
    </w:p>
    <w:p w14:paraId="0B7CE00A" w14:textId="596C9606" w:rsidR="00DC05B1" w:rsidRPr="00DC05B1" w:rsidRDefault="00DC05B1" w:rsidP="00DC05B1">
      <w:pPr>
        <w:pStyle w:val="ListParagraph"/>
        <w:numPr>
          <w:ilvl w:val="0"/>
          <w:numId w:val="12"/>
        </w:numPr>
      </w:pPr>
      <w:r>
        <w:t>Admin</w:t>
      </w:r>
    </w:p>
    <w:tbl>
      <w:tblPr>
        <w:tblStyle w:val="TableGrid"/>
        <w:tblW w:w="0" w:type="auto"/>
        <w:tblLook w:val="04A0" w:firstRow="1" w:lastRow="0" w:firstColumn="1" w:lastColumn="0" w:noHBand="0" w:noVBand="1"/>
      </w:tblPr>
      <w:tblGrid>
        <w:gridCol w:w="2972"/>
        <w:gridCol w:w="5499"/>
      </w:tblGrid>
      <w:tr w:rsidR="00BF27DD" w14:paraId="1F332D41" w14:textId="77777777" w:rsidTr="0028232C">
        <w:tc>
          <w:tcPr>
            <w:tcW w:w="2972" w:type="dxa"/>
          </w:tcPr>
          <w:p w14:paraId="27098354" w14:textId="77777777" w:rsidR="00BF27DD" w:rsidRDefault="00BF27DD" w:rsidP="0028232C">
            <w:r>
              <w:t>Function</w:t>
            </w:r>
          </w:p>
        </w:tc>
        <w:tc>
          <w:tcPr>
            <w:tcW w:w="5499" w:type="dxa"/>
          </w:tcPr>
          <w:p w14:paraId="32FFECFB" w14:textId="77777777" w:rsidR="00BF27DD" w:rsidRDefault="00BF27DD" w:rsidP="0028232C">
            <w:r>
              <w:t>Description</w:t>
            </w:r>
          </w:p>
        </w:tc>
      </w:tr>
      <w:tr w:rsidR="00BF27DD" w14:paraId="4A07CB1B" w14:textId="77777777" w:rsidTr="0028232C">
        <w:tc>
          <w:tcPr>
            <w:tcW w:w="2972" w:type="dxa"/>
          </w:tcPr>
          <w:p w14:paraId="095BE8D0" w14:textId="77777777" w:rsidR="00BF27DD" w:rsidRDefault="00BF27DD" w:rsidP="0028232C">
            <w:r>
              <w:t>Log In</w:t>
            </w:r>
          </w:p>
        </w:tc>
        <w:tc>
          <w:tcPr>
            <w:tcW w:w="5499" w:type="dxa"/>
          </w:tcPr>
          <w:p w14:paraId="25FF3101" w14:textId="77777777" w:rsidR="00BF27DD" w:rsidRDefault="00BF27DD" w:rsidP="0028232C">
            <w:r>
              <w:t>To log in into the system</w:t>
            </w:r>
          </w:p>
        </w:tc>
      </w:tr>
      <w:tr w:rsidR="00BF27DD" w14:paraId="162817F1" w14:textId="77777777" w:rsidTr="0028232C">
        <w:tc>
          <w:tcPr>
            <w:tcW w:w="2972" w:type="dxa"/>
          </w:tcPr>
          <w:p w14:paraId="2807992F" w14:textId="77777777" w:rsidR="00BF27DD" w:rsidRDefault="00BF27DD" w:rsidP="0028232C">
            <w:r>
              <w:t>Record attendance</w:t>
            </w:r>
          </w:p>
        </w:tc>
        <w:tc>
          <w:tcPr>
            <w:tcW w:w="5499" w:type="dxa"/>
          </w:tcPr>
          <w:p w14:paraId="468C79C3" w14:textId="77777777" w:rsidR="00BF27DD" w:rsidRDefault="00BF27DD" w:rsidP="0028232C">
            <w:r>
              <w:t>Clock in or clock out</w:t>
            </w:r>
          </w:p>
        </w:tc>
      </w:tr>
      <w:tr w:rsidR="00BF27DD" w14:paraId="530F4E00" w14:textId="77777777" w:rsidTr="0028232C">
        <w:tc>
          <w:tcPr>
            <w:tcW w:w="2972" w:type="dxa"/>
          </w:tcPr>
          <w:p w14:paraId="1B2B33D2" w14:textId="77777777" w:rsidR="00BF27DD" w:rsidRDefault="00BF27DD" w:rsidP="0028232C">
            <w:r>
              <w:t>View own attendance record</w:t>
            </w:r>
          </w:p>
        </w:tc>
        <w:tc>
          <w:tcPr>
            <w:tcW w:w="5499" w:type="dxa"/>
          </w:tcPr>
          <w:p w14:paraId="636FCCC3" w14:textId="77777777" w:rsidR="00BF27DD" w:rsidRDefault="00BF27DD" w:rsidP="0028232C">
            <w:r>
              <w:t>View own attendance record history</w:t>
            </w:r>
          </w:p>
        </w:tc>
      </w:tr>
      <w:tr w:rsidR="00BF27DD" w14:paraId="55F609C1" w14:textId="77777777" w:rsidTr="0028232C">
        <w:tc>
          <w:tcPr>
            <w:tcW w:w="2972" w:type="dxa"/>
          </w:tcPr>
          <w:p w14:paraId="0D3024D4" w14:textId="58D99570" w:rsidR="00BF27DD" w:rsidRDefault="00BF27DD" w:rsidP="0028232C">
            <w:r>
              <w:t xml:space="preserve">View </w:t>
            </w:r>
            <w:r>
              <w:t>entire company</w:t>
            </w:r>
            <w:r>
              <w:t xml:space="preserve"> attendance record</w:t>
            </w:r>
          </w:p>
        </w:tc>
        <w:tc>
          <w:tcPr>
            <w:tcW w:w="5499" w:type="dxa"/>
          </w:tcPr>
          <w:p w14:paraId="0B018FCB" w14:textId="69FCB934" w:rsidR="00BF27DD" w:rsidRDefault="00BF27DD" w:rsidP="0028232C">
            <w:r>
              <w:t xml:space="preserve">View </w:t>
            </w:r>
            <w:r>
              <w:t>entire company</w:t>
            </w:r>
            <w:r>
              <w:t xml:space="preserve"> attendance record history </w:t>
            </w:r>
          </w:p>
        </w:tc>
      </w:tr>
      <w:tr w:rsidR="00BF27DD" w14:paraId="7E83B7CC" w14:textId="77777777" w:rsidTr="0028232C">
        <w:tc>
          <w:tcPr>
            <w:tcW w:w="2972" w:type="dxa"/>
          </w:tcPr>
          <w:p w14:paraId="5AE114FE" w14:textId="122C3395" w:rsidR="00BF27DD" w:rsidRDefault="00BF27DD" w:rsidP="0028232C">
            <w:r>
              <w:t>User management</w:t>
            </w:r>
          </w:p>
        </w:tc>
        <w:tc>
          <w:tcPr>
            <w:tcW w:w="5499" w:type="dxa"/>
          </w:tcPr>
          <w:p w14:paraId="07EF32FD" w14:textId="4316EF7E" w:rsidR="00BF27DD" w:rsidRDefault="00BF27DD" w:rsidP="0028232C">
            <w:r>
              <w:t>Add or remove employee</w:t>
            </w:r>
          </w:p>
        </w:tc>
      </w:tr>
      <w:tr w:rsidR="00BF27DD" w14:paraId="0F230E1A" w14:textId="77777777" w:rsidTr="0028232C">
        <w:tc>
          <w:tcPr>
            <w:tcW w:w="2972" w:type="dxa"/>
          </w:tcPr>
          <w:p w14:paraId="1E2F0D8A" w14:textId="77777777" w:rsidR="00BF27DD" w:rsidRDefault="00BF27DD" w:rsidP="0028232C">
            <w:r>
              <w:t>Edit own profile</w:t>
            </w:r>
          </w:p>
        </w:tc>
        <w:tc>
          <w:tcPr>
            <w:tcW w:w="5499" w:type="dxa"/>
          </w:tcPr>
          <w:p w14:paraId="0E272780" w14:textId="77777777" w:rsidR="00BF27DD" w:rsidRDefault="00BF27DD" w:rsidP="0028232C">
            <w:r>
              <w:t>Edit personal details</w:t>
            </w:r>
          </w:p>
        </w:tc>
      </w:tr>
      <w:tr w:rsidR="00BF27DD" w14:paraId="1F867F87" w14:textId="77777777" w:rsidTr="0028232C">
        <w:tc>
          <w:tcPr>
            <w:tcW w:w="2972" w:type="dxa"/>
          </w:tcPr>
          <w:p w14:paraId="4EE0C28D" w14:textId="77777777" w:rsidR="00BF27DD" w:rsidRDefault="00BF27DD" w:rsidP="0028232C">
            <w:r>
              <w:t>Update mileage</w:t>
            </w:r>
          </w:p>
        </w:tc>
        <w:tc>
          <w:tcPr>
            <w:tcW w:w="5499" w:type="dxa"/>
          </w:tcPr>
          <w:p w14:paraId="1F948386" w14:textId="77777777" w:rsidR="00BF27DD" w:rsidRDefault="00BF27DD" w:rsidP="0028232C">
            <w:r>
              <w:t>Update the current vehicle mileage</w:t>
            </w:r>
          </w:p>
        </w:tc>
      </w:tr>
      <w:tr w:rsidR="00BF27DD" w14:paraId="4CE3AEFA" w14:textId="77777777" w:rsidTr="0028232C">
        <w:tc>
          <w:tcPr>
            <w:tcW w:w="2972" w:type="dxa"/>
          </w:tcPr>
          <w:p w14:paraId="05D71B57" w14:textId="77777777" w:rsidR="00BF27DD" w:rsidRDefault="00BF27DD" w:rsidP="0028232C">
            <w:r>
              <w:t>View mileage</w:t>
            </w:r>
          </w:p>
        </w:tc>
        <w:tc>
          <w:tcPr>
            <w:tcW w:w="5499" w:type="dxa"/>
          </w:tcPr>
          <w:p w14:paraId="28407C0C" w14:textId="77777777" w:rsidR="00BF27DD" w:rsidRDefault="00BF27DD" w:rsidP="0028232C">
            <w:r>
              <w:t>View all vehicle mileage</w:t>
            </w:r>
          </w:p>
        </w:tc>
      </w:tr>
      <w:tr w:rsidR="00BF27DD" w14:paraId="5544965D" w14:textId="77777777" w:rsidTr="0028232C">
        <w:tc>
          <w:tcPr>
            <w:tcW w:w="2972" w:type="dxa"/>
          </w:tcPr>
          <w:p w14:paraId="0AC833D1" w14:textId="7FF3718F" w:rsidR="00BF27DD" w:rsidRDefault="00BF27DD" w:rsidP="0028232C">
            <w:r>
              <w:t>Generate report</w:t>
            </w:r>
          </w:p>
        </w:tc>
        <w:tc>
          <w:tcPr>
            <w:tcW w:w="5499" w:type="dxa"/>
          </w:tcPr>
          <w:p w14:paraId="3D78904C" w14:textId="6BB097EA" w:rsidR="00BF27DD" w:rsidRDefault="00BF27DD" w:rsidP="0028232C">
            <w:r>
              <w:t>Generate report for human resources use</w:t>
            </w:r>
          </w:p>
        </w:tc>
      </w:tr>
      <w:tr w:rsidR="00BF27DD" w14:paraId="700F15E0" w14:textId="77777777" w:rsidTr="0028232C">
        <w:tc>
          <w:tcPr>
            <w:tcW w:w="2972" w:type="dxa"/>
          </w:tcPr>
          <w:p w14:paraId="55BC85C2" w14:textId="77777777" w:rsidR="00BF27DD" w:rsidRDefault="00BF27DD" w:rsidP="0028232C">
            <w:r>
              <w:t>Log Out</w:t>
            </w:r>
          </w:p>
        </w:tc>
        <w:tc>
          <w:tcPr>
            <w:tcW w:w="5499" w:type="dxa"/>
          </w:tcPr>
          <w:p w14:paraId="3C64549E" w14:textId="77777777" w:rsidR="00BF27DD" w:rsidRDefault="00BF27DD" w:rsidP="00B065C6">
            <w:pPr>
              <w:keepNext/>
            </w:pPr>
            <w:r>
              <w:t>Log Out from the system</w:t>
            </w:r>
          </w:p>
        </w:tc>
      </w:tr>
    </w:tbl>
    <w:p w14:paraId="65C72997" w14:textId="1744CF44" w:rsidR="00E97756" w:rsidRDefault="00B065C6" w:rsidP="00B065C6">
      <w:pPr>
        <w:pStyle w:val="CaptionforTableUNITENcenter"/>
      </w:pPr>
      <w:bookmarkStart w:id="24" w:name="_Toc187505453"/>
      <w:r>
        <w:t xml:space="preserve">Table </w:t>
      </w:r>
      <w:r w:rsidR="003346E4">
        <w:fldChar w:fldCharType="begin"/>
      </w:r>
      <w:r w:rsidR="003346E4">
        <w:instrText xml:space="preserve"> STYLEREF 3 \s </w:instrText>
      </w:r>
      <w:r w:rsidR="003346E4">
        <w:fldChar w:fldCharType="separate"/>
      </w:r>
      <w:r w:rsidR="003346E4">
        <w:t>1.4.2</w:t>
      </w:r>
      <w:r w:rsidR="003346E4">
        <w:fldChar w:fldCharType="end"/>
      </w:r>
      <w:r w:rsidR="003346E4">
        <w:t>.</w:t>
      </w:r>
      <w:r w:rsidR="003346E4">
        <w:fldChar w:fldCharType="begin"/>
      </w:r>
      <w:r w:rsidR="003346E4">
        <w:instrText xml:space="preserve"> SEQ Table \* ARABIC \s 3 </w:instrText>
      </w:r>
      <w:r w:rsidR="003346E4">
        <w:fldChar w:fldCharType="separate"/>
      </w:r>
      <w:r w:rsidR="003346E4">
        <w:t>3</w:t>
      </w:r>
      <w:r w:rsidR="003346E4">
        <w:fldChar w:fldCharType="end"/>
      </w:r>
      <w:r>
        <w:t xml:space="preserve"> Admin system scope</w:t>
      </w:r>
      <w:bookmarkEnd w:id="24"/>
    </w:p>
    <w:p w14:paraId="0C60C485" w14:textId="77777777" w:rsidR="00695271" w:rsidRPr="00E97756" w:rsidRDefault="00695271" w:rsidP="00695271"/>
    <w:p w14:paraId="7AEC3BD7" w14:textId="77777777" w:rsidR="00AB1A07" w:rsidRDefault="00AB1A07">
      <w:pPr>
        <w:spacing w:after="2765" w:line="276" w:lineRule="auto"/>
        <w:rPr>
          <w:rFonts w:eastAsiaTheme="majorEastAsia" w:cstheme="majorBidi"/>
          <w:b/>
          <w:sz w:val="24"/>
          <w:szCs w:val="32"/>
        </w:rPr>
      </w:pPr>
      <w:r>
        <w:br w:type="page"/>
      </w:r>
    </w:p>
    <w:p w14:paraId="44AFD921" w14:textId="2EB899AD" w:rsidR="00986F92" w:rsidRDefault="0083280C" w:rsidP="00BA1AFE">
      <w:pPr>
        <w:pStyle w:val="Heading1"/>
      </w:pPr>
      <w:r>
        <w:lastRenderedPageBreak/>
        <w:br/>
      </w:r>
      <w:r>
        <w:br/>
      </w:r>
      <w:bookmarkStart w:id="25" w:name="_Toc510682718"/>
      <w:bookmarkStart w:id="26" w:name="_Toc187505575"/>
      <w:r w:rsidR="00EB328C">
        <w:t>LITERATURE REVIEW</w:t>
      </w:r>
      <w:bookmarkEnd w:id="25"/>
      <w:bookmarkEnd w:id="26"/>
    </w:p>
    <w:p w14:paraId="29299B70" w14:textId="1D13C2A7" w:rsidR="00986F92" w:rsidRDefault="00633A47" w:rsidP="005D3810">
      <w:pPr>
        <w:pStyle w:val="Heading2"/>
      </w:pPr>
      <w:bookmarkStart w:id="27" w:name="_Toc187505576"/>
      <w:r>
        <w:t>Similar Attendance System</w:t>
      </w:r>
      <w:bookmarkEnd w:id="27"/>
    </w:p>
    <w:p w14:paraId="25D91ADF" w14:textId="77777777" w:rsidR="0051749F" w:rsidRPr="0051749F" w:rsidRDefault="00EA270C" w:rsidP="004546E7">
      <w:pPr>
        <w:pStyle w:val="UNITENParagraph"/>
        <w:rPr>
          <w:rFonts w:eastAsiaTheme="majorEastAsia" w:cstheme="majorBidi"/>
          <w:b/>
          <w:szCs w:val="24"/>
        </w:rPr>
      </w:pPr>
      <w:r w:rsidRPr="00EA270C">
        <w:t>While there may not be a plethora of free, open-source attendance systems specifically designed for NFC-based tracking, several mobile apps offer core attendance tracking features. These apps, while not exclusively NFC-focused, can provide valuable insights into the design and implementation of such systems.</w:t>
      </w:r>
    </w:p>
    <w:p w14:paraId="3AE0D873" w14:textId="68B3F77F" w:rsidR="00633A47" w:rsidRDefault="00633A47" w:rsidP="00633A47">
      <w:pPr>
        <w:pStyle w:val="Heading3"/>
        <w:spacing w:after="240"/>
      </w:pPr>
      <w:bookmarkStart w:id="28" w:name="_Toc187505577"/>
      <w:proofErr w:type="spellStart"/>
      <w:r>
        <w:t>Jibble</w:t>
      </w:r>
      <w:bookmarkEnd w:id="28"/>
      <w:proofErr w:type="spellEnd"/>
    </w:p>
    <w:p w14:paraId="310591C6" w14:textId="7884BCF0" w:rsidR="008C026B" w:rsidRDefault="008C026B" w:rsidP="004546E7">
      <w:pPr>
        <w:pStyle w:val="UNITENParagraph"/>
      </w:pPr>
      <w:proofErr w:type="spellStart"/>
      <w:r>
        <w:t>Jibble</w:t>
      </w:r>
      <w:proofErr w:type="spellEnd"/>
      <w:r>
        <w:t xml:space="preserve"> is a versatile, free attendance tracking tool developed in the United States. Compatible with major platforms including Android</w:t>
      </w:r>
      <w:r w:rsidR="00707F8E">
        <w:t>, iO</w:t>
      </w:r>
      <w:r w:rsidR="001C4DB9">
        <w:t>S</w:t>
      </w:r>
      <w:r w:rsidR="00707F8E">
        <w:t>, Windows</w:t>
      </w:r>
      <w:r>
        <w:t xml:space="preserve"> and macOS, </w:t>
      </w:r>
      <w:proofErr w:type="spellStart"/>
      <w:r>
        <w:t>Jibble</w:t>
      </w:r>
      <w:proofErr w:type="spellEnd"/>
      <w:r>
        <w:t xml:space="preserve"> offers a mobile app for convenient daily attendance recording. Its robust features include overtime tracking, comprehensive reporting, and real-time data analysis.</w:t>
      </w:r>
    </w:p>
    <w:p w14:paraId="54861FA3" w14:textId="77777777" w:rsidR="00DD4819" w:rsidRDefault="00DD4819" w:rsidP="00DD4819">
      <w:pPr>
        <w:keepNext/>
        <w:jc w:val="center"/>
      </w:pPr>
      <w:r w:rsidRPr="00DD4819">
        <w:rPr>
          <w:noProof/>
        </w:rPr>
        <w:drawing>
          <wp:inline distT="0" distB="0" distL="0" distR="0" wp14:anchorId="4E7D599F" wp14:editId="3C02A121">
            <wp:extent cx="1489723" cy="3061252"/>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94158" cy="3070365"/>
                    </a:xfrm>
                    <a:prstGeom prst="rect">
                      <a:avLst/>
                    </a:prstGeom>
                  </pic:spPr>
                </pic:pic>
              </a:graphicData>
            </a:graphic>
          </wp:inline>
        </w:drawing>
      </w:r>
    </w:p>
    <w:p w14:paraId="4C00BDA0" w14:textId="7200969A" w:rsidR="00DD4819" w:rsidRPr="00DD4819" w:rsidRDefault="00DD4819" w:rsidP="00B9725F">
      <w:pPr>
        <w:pStyle w:val="CaptionforTableUNITENcenter"/>
      </w:pPr>
      <w:bookmarkStart w:id="29" w:name="_Toc187503043"/>
      <w:bookmarkStart w:id="30" w:name="_Toc187505434"/>
      <w:r>
        <w:t xml:space="preserve">Figure </w:t>
      </w:r>
      <w:r w:rsidR="00523856">
        <w:fldChar w:fldCharType="begin"/>
      </w:r>
      <w:r w:rsidR="00523856">
        <w:instrText xml:space="preserve"> STYLEREF 2 \s </w:instrText>
      </w:r>
      <w:r w:rsidR="00523856">
        <w:fldChar w:fldCharType="separate"/>
      </w:r>
      <w:r w:rsidR="00523856">
        <w:t>2.1</w:t>
      </w:r>
      <w:r w:rsidR="00523856">
        <w:fldChar w:fldCharType="end"/>
      </w:r>
      <w:r w:rsidR="00523856">
        <w:t>.</w:t>
      </w:r>
      <w:r w:rsidR="00523856">
        <w:fldChar w:fldCharType="begin"/>
      </w:r>
      <w:r w:rsidR="00523856">
        <w:instrText xml:space="preserve"> SEQ Figure \* ARABIC \s 2 </w:instrText>
      </w:r>
      <w:r w:rsidR="00523856">
        <w:fldChar w:fldCharType="separate"/>
      </w:r>
      <w:r w:rsidR="00523856">
        <w:t>1</w:t>
      </w:r>
      <w:r w:rsidR="00523856">
        <w:fldChar w:fldCharType="end"/>
      </w:r>
      <w:r>
        <w:t xml:space="preserve"> Record Attendance Page</w:t>
      </w:r>
      <w:bookmarkEnd w:id="29"/>
      <w:bookmarkEnd w:id="30"/>
    </w:p>
    <w:p w14:paraId="59E750B3" w14:textId="77777777" w:rsidR="00DD4819" w:rsidRDefault="00DD4819">
      <w:pPr>
        <w:spacing w:after="2765" w:line="276" w:lineRule="auto"/>
        <w:rPr>
          <w:rFonts w:cs="Times New Roman"/>
          <w:sz w:val="24"/>
        </w:rPr>
      </w:pPr>
      <w:r>
        <w:br w:type="page"/>
      </w:r>
    </w:p>
    <w:p w14:paraId="3DB629A1" w14:textId="108F0609" w:rsidR="008C026B" w:rsidRDefault="008C026B" w:rsidP="004546E7">
      <w:pPr>
        <w:pStyle w:val="UNITENParagraph"/>
      </w:pPr>
      <w:proofErr w:type="spellStart"/>
      <w:r>
        <w:lastRenderedPageBreak/>
        <w:t>Jibble's</w:t>
      </w:r>
      <w:proofErr w:type="spellEnd"/>
      <w:r>
        <w:t xml:space="preserve"> user-friendly interface simplifies the attendance process, while advanced features like facial recognition and geolocation enhance security and accuracy. The system efficiently converts attendance data into exportable CSV or XLS files, facilitating seamless integration with payroll systems and other HR tools.</w:t>
      </w:r>
    </w:p>
    <w:p w14:paraId="68A90C80" w14:textId="77777777" w:rsidR="00BD6EEF" w:rsidRDefault="00BD6EEF" w:rsidP="00BD6EEF">
      <w:pPr>
        <w:keepNext/>
        <w:jc w:val="center"/>
      </w:pPr>
      <w:r>
        <w:rPr>
          <w:noProof/>
        </w:rPr>
        <w:drawing>
          <wp:inline distT="0" distB="0" distL="0" distR="0" wp14:anchorId="46FC2831" wp14:editId="2413C42E">
            <wp:extent cx="4786685" cy="27112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2403" cy="2737104"/>
                    </a:xfrm>
                    <a:prstGeom prst="rect">
                      <a:avLst/>
                    </a:prstGeom>
                    <a:noFill/>
                  </pic:spPr>
                </pic:pic>
              </a:graphicData>
            </a:graphic>
          </wp:inline>
        </w:drawing>
      </w:r>
    </w:p>
    <w:p w14:paraId="0D1CE586" w14:textId="6AF21963" w:rsidR="009F42A4" w:rsidRPr="00782FD0" w:rsidRDefault="00BD6EEF" w:rsidP="00782FD0">
      <w:pPr>
        <w:pStyle w:val="CaptionforFigureUNITEN"/>
      </w:pPr>
      <w:bookmarkStart w:id="31" w:name="_Toc187503044"/>
      <w:bookmarkStart w:id="32" w:name="_Toc187505435"/>
      <w:r w:rsidRPr="00782FD0">
        <w:t xml:space="preserve">Figure </w:t>
      </w:r>
      <w:r w:rsidR="00523856">
        <w:fldChar w:fldCharType="begin"/>
      </w:r>
      <w:r w:rsidR="00523856">
        <w:instrText xml:space="preserve"> STYLEREF 2 \s </w:instrText>
      </w:r>
      <w:r w:rsidR="00523856">
        <w:fldChar w:fldCharType="separate"/>
      </w:r>
      <w:r w:rsidR="00523856">
        <w:t>2.1</w:t>
      </w:r>
      <w:r w:rsidR="00523856">
        <w:fldChar w:fldCharType="end"/>
      </w:r>
      <w:r w:rsidR="00523856">
        <w:t>.</w:t>
      </w:r>
      <w:r w:rsidR="00523856">
        <w:fldChar w:fldCharType="begin"/>
      </w:r>
      <w:r w:rsidR="00523856">
        <w:instrText xml:space="preserve"> SEQ Figure \* ARABIC \s 2 </w:instrText>
      </w:r>
      <w:r w:rsidR="00523856">
        <w:fldChar w:fldCharType="separate"/>
      </w:r>
      <w:r w:rsidR="00523856">
        <w:t>2</w:t>
      </w:r>
      <w:r w:rsidR="00523856">
        <w:fldChar w:fldCharType="end"/>
      </w:r>
      <w:r w:rsidRPr="00782FD0">
        <w:t xml:space="preserve"> Jibble Dashboard</w:t>
      </w:r>
      <w:bookmarkEnd w:id="31"/>
      <w:bookmarkEnd w:id="32"/>
    </w:p>
    <w:p w14:paraId="75DDD7D0" w14:textId="77777777" w:rsidR="008342C3" w:rsidRDefault="008342C3" w:rsidP="008342C3">
      <w:pPr>
        <w:keepNext/>
        <w:jc w:val="center"/>
      </w:pPr>
      <w:r w:rsidRPr="008342C3">
        <w:rPr>
          <w:noProof/>
          <w:lang w:val="en-GB"/>
        </w:rPr>
        <w:drawing>
          <wp:inline distT="0" distB="0" distL="0" distR="0" wp14:anchorId="4150C61E" wp14:editId="45AC9B48">
            <wp:extent cx="2421679" cy="2639833"/>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25934" cy="2644471"/>
                    </a:xfrm>
                    <a:prstGeom prst="rect">
                      <a:avLst/>
                    </a:prstGeom>
                  </pic:spPr>
                </pic:pic>
              </a:graphicData>
            </a:graphic>
          </wp:inline>
        </w:drawing>
      </w:r>
    </w:p>
    <w:p w14:paraId="45751C22" w14:textId="47CD915D" w:rsidR="008342C3" w:rsidRPr="008342C3" w:rsidRDefault="008342C3" w:rsidP="00782FD0">
      <w:pPr>
        <w:pStyle w:val="CaptionforTableUNITENcenter"/>
        <w:rPr>
          <w:lang w:val="en-GB"/>
        </w:rPr>
      </w:pPr>
      <w:bookmarkStart w:id="33" w:name="_Toc187503045"/>
      <w:bookmarkStart w:id="34" w:name="_Toc187505436"/>
      <w:r>
        <w:t xml:space="preserve">Figure </w:t>
      </w:r>
      <w:r w:rsidR="00523856">
        <w:fldChar w:fldCharType="begin"/>
      </w:r>
      <w:r w:rsidR="00523856">
        <w:instrText xml:space="preserve"> STYLEREF 2 \s </w:instrText>
      </w:r>
      <w:r w:rsidR="00523856">
        <w:fldChar w:fldCharType="separate"/>
      </w:r>
      <w:r w:rsidR="00523856">
        <w:t>2.1</w:t>
      </w:r>
      <w:r w:rsidR="00523856">
        <w:fldChar w:fldCharType="end"/>
      </w:r>
      <w:r w:rsidR="00523856">
        <w:t>.</w:t>
      </w:r>
      <w:r w:rsidR="00523856">
        <w:fldChar w:fldCharType="begin"/>
      </w:r>
      <w:r w:rsidR="00523856">
        <w:instrText xml:space="preserve"> SEQ Figure \* ARABIC \s 2 </w:instrText>
      </w:r>
      <w:r w:rsidR="00523856">
        <w:fldChar w:fldCharType="separate"/>
      </w:r>
      <w:r w:rsidR="00523856">
        <w:t>3</w:t>
      </w:r>
      <w:r w:rsidR="00523856">
        <w:fldChar w:fldCharType="end"/>
      </w:r>
      <w:r>
        <w:t xml:space="preserve"> Export Data Page</w:t>
      </w:r>
      <w:bookmarkEnd w:id="33"/>
      <w:bookmarkEnd w:id="34"/>
    </w:p>
    <w:p w14:paraId="7D801B57" w14:textId="77777777" w:rsidR="008342C3" w:rsidRDefault="008342C3">
      <w:pPr>
        <w:spacing w:after="2765" w:line="276" w:lineRule="auto"/>
        <w:rPr>
          <w:rFonts w:cs="Times New Roman"/>
          <w:sz w:val="24"/>
        </w:rPr>
      </w:pPr>
      <w:r>
        <w:br w:type="page"/>
      </w:r>
    </w:p>
    <w:p w14:paraId="550D9D0C" w14:textId="014CE1D3" w:rsidR="00663066" w:rsidRDefault="003E6E14" w:rsidP="004546E7">
      <w:pPr>
        <w:pStyle w:val="UNITENParagraph"/>
      </w:pPr>
      <w:r>
        <w:lastRenderedPageBreak/>
        <w:t xml:space="preserve">While </w:t>
      </w:r>
      <w:proofErr w:type="spellStart"/>
      <w:r>
        <w:t>Jibble</w:t>
      </w:r>
      <w:proofErr w:type="spellEnd"/>
      <w:r>
        <w:t xml:space="preserve"> offers a range of features, it also presents potential drawbacks. Data security is a critical concern, and any vulnerabilities in the system could compromise sensitive employee information. Additionally, the use of geolocation and facial recognition raises privacy concerns for some users. Furthermore, the reliance on personal devices and stable internet connectivity can limit accessibility and flexibility for certain employees.</w:t>
      </w:r>
    </w:p>
    <w:p w14:paraId="302BB135" w14:textId="7280B607" w:rsidR="002F2598" w:rsidRPr="002F2598" w:rsidRDefault="009E0938" w:rsidP="00C67C7C">
      <w:pPr>
        <w:pStyle w:val="Heading3"/>
        <w:spacing w:after="240"/>
      </w:pPr>
      <w:bookmarkStart w:id="35" w:name="_Toc187505578"/>
      <w:proofErr w:type="spellStart"/>
      <w:r>
        <w:t>TimeTec</w:t>
      </w:r>
      <w:bookmarkEnd w:id="35"/>
      <w:proofErr w:type="spellEnd"/>
    </w:p>
    <w:p w14:paraId="129B0FCE" w14:textId="3EDA9B29" w:rsidR="0029686C" w:rsidRDefault="00C67C7C" w:rsidP="004546E7">
      <w:pPr>
        <w:pStyle w:val="UNITENParagraph"/>
      </w:pPr>
      <w:proofErr w:type="spellStart"/>
      <w:r>
        <w:t>TimeTec</w:t>
      </w:r>
      <w:proofErr w:type="spellEnd"/>
      <w:r w:rsidR="00FF11B6">
        <w:t xml:space="preserve"> is a company in Malaysia that provide multiple services mainly to assist in human resources department. </w:t>
      </w:r>
      <w:proofErr w:type="spellStart"/>
      <w:r w:rsidR="00FF11B6">
        <w:t>TimeTec</w:t>
      </w:r>
      <w:proofErr w:type="spellEnd"/>
      <w:r>
        <w:t xml:space="preserve"> offers a comprehensive suite of cloud-based workforce management solutions, including </w:t>
      </w:r>
      <w:proofErr w:type="spellStart"/>
      <w:r>
        <w:t>TimeTec</w:t>
      </w:r>
      <w:proofErr w:type="spellEnd"/>
      <w:r>
        <w:t xml:space="preserve"> TA (Time Attendance) and </w:t>
      </w:r>
      <w:proofErr w:type="spellStart"/>
      <w:r>
        <w:t>TimeTec</w:t>
      </w:r>
      <w:proofErr w:type="spellEnd"/>
      <w:r>
        <w:t xml:space="preserve"> Leave. These systems are designed to automate and streamline attendance tracking, leave management, and scheduling processes for organizations of all sizes</w:t>
      </w:r>
      <w:r w:rsidR="004E37D5">
        <w:t>.</w:t>
      </w:r>
    </w:p>
    <w:p w14:paraId="4FC1681F" w14:textId="77777777" w:rsidR="00BF3E34" w:rsidRDefault="00BF3E34" w:rsidP="00BF3E34">
      <w:pPr>
        <w:pStyle w:val="CaptionforFigureUNITEN"/>
        <w:keepNext/>
      </w:pPr>
      <w:r w:rsidRPr="00BF3E34">
        <w:drawing>
          <wp:inline distT="0" distB="0" distL="0" distR="0" wp14:anchorId="1FD51699" wp14:editId="2A61082E">
            <wp:extent cx="1724025" cy="359746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25177" cy="3599869"/>
                    </a:xfrm>
                    <a:prstGeom prst="rect">
                      <a:avLst/>
                    </a:prstGeom>
                  </pic:spPr>
                </pic:pic>
              </a:graphicData>
            </a:graphic>
          </wp:inline>
        </w:drawing>
      </w:r>
    </w:p>
    <w:p w14:paraId="38A9E624" w14:textId="7F25CE96" w:rsidR="00BF3E34" w:rsidRDefault="00BF3E34" w:rsidP="00BF3E34">
      <w:pPr>
        <w:pStyle w:val="Caption"/>
        <w:jc w:val="center"/>
      </w:pPr>
      <w:bookmarkStart w:id="36" w:name="_Toc187503046"/>
      <w:bookmarkStart w:id="37" w:name="_Toc187505437"/>
      <w:r>
        <w:t xml:space="preserve">Figure </w:t>
      </w:r>
      <w:r w:rsidR="00523856">
        <w:fldChar w:fldCharType="begin"/>
      </w:r>
      <w:r w:rsidR="00523856">
        <w:instrText xml:space="preserve"> STYLEREF 2 \s </w:instrText>
      </w:r>
      <w:r w:rsidR="00523856">
        <w:fldChar w:fldCharType="separate"/>
      </w:r>
      <w:r w:rsidR="00523856">
        <w:rPr>
          <w:noProof/>
        </w:rPr>
        <w:t>2.1</w:t>
      </w:r>
      <w:r w:rsidR="00523856">
        <w:fldChar w:fldCharType="end"/>
      </w:r>
      <w:r w:rsidR="00523856">
        <w:t>.</w:t>
      </w:r>
      <w:r w:rsidR="00523856">
        <w:fldChar w:fldCharType="begin"/>
      </w:r>
      <w:r w:rsidR="00523856">
        <w:instrText xml:space="preserve"> SEQ Figure \* ARABIC \s 2 </w:instrText>
      </w:r>
      <w:r w:rsidR="00523856">
        <w:fldChar w:fldCharType="separate"/>
      </w:r>
      <w:r w:rsidR="00523856">
        <w:rPr>
          <w:noProof/>
        </w:rPr>
        <w:t>4</w:t>
      </w:r>
      <w:r w:rsidR="00523856">
        <w:fldChar w:fldCharType="end"/>
      </w:r>
      <w:r>
        <w:t xml:space="preserve"> Home Screen of attendance app</w:t>
      </w:r>
      <w:bookmarkEnd w:id="36"/>
      <w:bookmarkEnd w:id="37"/>
    </w:p>
    <w:p w14:paraId="635F33CB" w14:textId="114ECAAF" w:rsidR="009156E1" w:rsidRDefault="008A1C30" w:rsidP="004546E7">
      <w:pPr>
        <w:pStyle w:val="UNITENParagraph"/>
      </w:pPr>
      <w:r>
        <w:t xml:space="preserve">Figure above shows </w:t>
      </w:r>
      <w:proofErr w:type="spellStart"/>
      <w:r w:rsidR="009156E1" w:rsidRPr="009156E1">
        <w:t>TimeTec</w:t>
      </w:r>
      <w:proofErr w:type="spellEnd"/>
      <w:r w:rsidR="009156E1">
        <w:t xml:space="preserve"> Time Att</w:t>
      </w:r>
      <w:r w:rsidR="009A6BCC">
        <w:t xml:space="preserve">endance </w:t>
      </w:r>
      <w:r w:rsidR="009A6BCC">
        <w:t>supports a variety of clocking methods, catering to diverse work environments</w:t>
      </w:r>
      <w:r w:rsidR="009A6BCC">
        <w:t xml:space="preserve"> including biometrics</w:t>
      </w:r>
      <w:r w:rsidR="00BD6D63">
        <w:t xml:space="preserve"> such as fingerprint scanning and facial recognition. Next </w:t>
      </w:r>
      <w:proofErr w:type="spellStart"/>
      <w:r w:rsidR="00BD6D63">
        <w:t>TimeTec</w:t>
      </w:r>
      <w:proofErr w:type="spellEnd"/>
      <w:r w:rsidR="00BD6D63">
        <w:t xml:space="preserve"> also provide a mobile app </w:t>
      </w:r>
      <w:r w:rsidR="005B63D1">
        <w:t xml:space="preserve">that have </w:t>
      </w:r>
      <w:r w:rsidR="005B63D1">
        <w:lastRenderedPageBreak/>
        <w:t>feature such as QR Code, NFC and geolocation fencing to record the attendance remotely.</w:t>
      </w:r>
      <w:r w:rsidR="004B5881">
        <w:t xml:space="preserve"> </w:t>
      </w:r>
      <w:proofErr w:type="spellStart"/>
      <w:r w:rsidR="004B5881">
        <w:t>TimeTec</w:t>
      </w:r>
      <w:proofErr w:type="spellEnd"/>
      <w:r w:rsidR="004B5881">
        <w:t xml:space="preserve"> can generate reports</w:t>
      </w:r>
      <w:r>
        <w:t xml:space="preserve"> from</w:t>
      </w:r>
      <w:r w:rsidR="004B5881">
        <w:t xml:space="preserve"> overtime hours, attendance trend and</w:t>
      </w:r>
      <w:r>
        <w:t xml:space="preserve"> </w:t>
      </w:r>
      <w:r w:rsidR="00B9085F">
        <w:t xml:space="preserve">other key </w:t>
      </w:r>
      <w:proofErr w:type="spellStart"/>
      <w:r w:rsidR="00B9085F">
        <w:t>matrics</w:t>
      </w:r>
      <w:proofErr w:type="spellEnd"/>
      <w:r w:rsidR="00B9085F">
        <w:t xml:space="preserve"> that are useful for the human resources department.</w:t>
      </w:r>
    </w:p>
    <w:p w14:paraId="127F0B8C" w14:textId="77777777" w:rsidR="002331A4" w:rsidRDefault="002331A4" w:rsidP="002331A4">
      <w:pPr>
        <w:pStyle w:val="CaptionforTableUNITENcenter"/>
      </w:pPr>
      <w:r w:rsidRPr="002331A4">
        <w:drawing>
          <wp:inline distT="0" distB="0" distL="0" distR="0" wp14:anchorId="4F58E6C0" wp14:editId="331C40C4">
            <wp:extent cx="2009775" cy="4124407"/>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13238" cy="4131514"/>
                    </a:xfrm>
                    <a:prstGeom prst="rect">
                      <a:avLst/>
                    </a:prstGeom>
                  </pic:spPr>
                </pic:pic>
              </a:graphicData>
            </a:graphic>
          </wp:inline>
        </w:drawing>
      </w:r>
    </w:p>
    <w:p w14:paraId="44E75996" w14:textId="54C0A49E" w:rsidR="002331A4" w:rsidRPr="002331A4" w:rsidRDefault="002331A4" w:rsidP="002331A4">
      <w:pPr>
        <w:pStyle w:val="Caption"/>
        <w:jc w:val="center"/>
      </w:pPr>
      <w:bookmarkStart w:id="38" w:name="_Toc187503047"/>
      <w:bookmarkStart w:id="39" w:name="_Toc187505438"/>
      <w:r>
        <w:t xml:space="preserve">Figure </w:t>
      </w:r>
      <w:r w:rsidR="00523856">
        <w:fldChar w:fldCharType="begin"/>
      </w:r>
      <w:r w:rsidR="00523856">
        <w:instrText xml:space="preserve"> STYLEREF 2 \s </w:instrText>
      </w:r>
      <w:r w:rsidR="00523856">
        <w:fldChar w:fldCharType="separate"/>
      </w:r>
      <w:r w:rsidR="00523856">
        <w:rPr>
          <w:noProof/>
        </w:rPr>
        <w:t>2.1</w:t>
      </w:r>
      <w:r w:rsidR="00523856">
        <w:fldChar w:fldCharType="end"/>
      </w:r>
      <w:r w:rsidR="00523856">
        <w:t>.</w:t>
      </w:r>
      <w:r w:rsidR="00523856">
        <w:fldChar w:fldCharType="begin"/>
      </w:r>
      <w:r w:rsidR="00523856">
        <w:instrText xml:space="preserve"> SEQ Figure \* ARABIC \s 2 </w:instrText>
      </w:r>
      <w:r w:rsidR="00523856">
        <w:fldChar w:fldCharType="separate"/>
      </w:r>
      <w:r w:rsidR="00523856">
        <w:rPr>
          <w:noProof/>
        </w:rPr>
        <w:t>5</w:t>
      </w:r>
      <w:r w:rsidR="00523856">
        <w:fldChar w:fldCharType="end"/>
      </w:r>
      <w:r>
        <w:t xml:space="preserve"> Home page of leave system</w:t>
      </w:r>
      <w:bookmarkEnd w:id="38"/>
      <w:bookmarkEnd w:id="39"/>
    </w:p>
    <w:p w14:paraId="23F1B212" w14:textId="29E69D43" w:rsidR="00BF3E34" w:rsidRDefault="00BF3E34" w:rsidP="004546E7">
      <w:pPr>
        <w:pStyle w:val="UNITENParagraph"/>
      </w:pPr>
      <w:r>
        <w:tab/>
        <w:t xml:space="preserve">Next, the leave system by </w:t>
      </w:r>
      <w:proofErr w:type="spellStart"/>
      <w:r>
        <w:t>TimeTec</w:t>
      </w:r>
      <w:proofErr w:type="spellEnd"/>
      <w:r w:rsidR="000E59D7">
        <w:t xml:space="preserve">, some of the highlighted features including an automated leave processing </w:t>
      </w:r>
      <w:r w:rsidR="004345DB">
        <w:t>where it eliminates the paperwork process hence reducing errors and saving costs.</w:t>
      </w:r>
    </w:p>
    <w:p w14:paraId="0A8759EA" w14:textId="77777777" w:rsidR="008A1C30" w:rsidRDefault="008A1C30" w:rsidP="008A1C30"/>
    <w:p w14:paraId="2D914BA6" w14:textId="77777777" w:rsidR="008A1C30" w:rsidRDefault="008A1C30" w:rsidP="008A1C30"/>
    <w:p w14:paraId="3AB9EC46" w14:textId="77777777" w:rsidR="008A1C30" w:rsidRDefault="008A1C30" w:rsidP="008A1C30"/>
    <w:p w14:paraId="5FF08249" w14:textId="77777777" w:rsidR="008A1C30" w:rsidRDefault="008A1C30" w:rsidP="008A1C30"/>
    <w:p w14:paraId="242BEBD5" w14:textId="77777777" w:rsidR="008A1C30" w:rsidRPr="008A1C30" w:rsidRDefault="008A1C30" w:rsidP="008A1C30"/>
    <w:p w14:paraId="53D0F109" w14:textId="77777777" w:rsidR="003346E4" w:rsidRDefault="003346E4">
      <w:pPr>
        <w:spacing w:after="2765" w:line="276" w:lineRule="auto"/>
        <w:rPr>
          <w:rFonts w:eastAsiaTheme="majorEastAsia" w:cstheme="majorBidi"/>
          <w:b/>
          <w:sz w:val="24"/>
          <w:szCs w:val="24"/>
        </w:rPr>
      </w:pPr>
      <w:r>
        <w:br w:type="page"/>
      </w:r>
    </w:p>
    <w:p w14:paraId="53ACEC41" w14:textId="2BDCE1D8" w:rsidR="00477F6C" w:rsidRDefault="00A331A1" w:rsidP="00477F6C">
      <w:pPr>
        <w:pStyle w:val="Heading3"/>
        <w:spacing w:after="240"/>
      </w:pPr>
      <w:bookmarkStart w:id="40" w:name="_Toc187505579"/>
      <w:r>
        <w:t>Sling</w:t>
      </w:r>
      <w:bookmarkEnd w:id="40"/>
    </w:p>
    <w:p w14:paraId="711EA8A2" w14:textId="34FB7B78" w:rsidR="00812B65" w:rsidRDefault="00812B65" w:rsidP="004546E7">
      <w:pPr>
        <w:pStyle w:val="UNITENParagraph"/>
      </w:pPr>
      <w:r>
        <w:t xml:space="preserve">Sling, a versatile workforce management tool developed in the United States, offers a comprehensive suite of features for efficient scheduling and communication. Accessible </w:t>
      </w:r>
      <w:r>
        <w:lastRenderedPageBreak/>
        <w:t>across iOS, Android, and web platforms, Sling empowers businesses to streamline operations through features like employee scheduling, task management, and time and attendance tracking.</w:t>
      </w:r>
      <w:r w:rsidR="00955128">
        <w:t xml:space="preserve"> Sling offers </w:t>
      </w:r>
      <w:r w:rsidR="007A51C6">
        <w:t xml:space="preserve">free usage for company under 50 employees and offer </w:t>
      </w:r>
      <w:r w:rsidR="002A7237">
        <w:t>other plans suitable for the number of employees.</w:t>
      </w:r>
    </w:p>
    <w:p w14:paraId="21DCB638" w14:textId="25327258" w:rsidR="002A7237" w:rsidRDefault="004E454E" w:rsidP="004546E7">
      <w:pPr>
        <w:pStyle w:val="UNITENParagraph"/>
      </w:pPr>
      <w:r>
        <w:t>Sling offers</w:t>
      </w:r>
      <w:r w:rsidR="00023B6A">
        <w:t xml:space="preserve"> time and attendance tracking via their app and website and could integrate with</w:t>
      </w:r>
      <w:r w:rsidR="00533FA7">
        <w:t xml:space="preserve"> payroll system. The drag and drop</w:t>
      </w:r>
      <w:r w:rsidR="00BD4866">
        <w:t xml:space="preserve"> schedule</w:t>
      </w:r>
      <w:r w:rsidR="00533FA7">
        <w:t xml:space="preserve"> feature </w:t>
      </w:r>
      <w:r w:rsidR="00BD4866">
        <w:t>are</w:t>
      </w:r>
      <w:r w:rsidR="00226580">
        <w:t xml:space="preserve"> easy to</w:t>
      </w:r>
      <w:r w:rsidR="00BD4866">
        <w:t xml:space="preserve"> learn for</w:t>
      </w:r>
      <w:r w:rsidR="00226580">
        <w:t xml:space="preserve"> create and manage employee schedules</w:t>
      </w:r>
      <w:r w:rsidR="00436B6F">
        <w:t>.</w:t>
      </w:r>
      <w:r w:rsidR="00533FA7">
        <w:t xml:space="preserve"> Next,</w:t>
      </w:r>
      <w:r>
        <w:t xml:space="preserve"> a </w:t>
      </w:r>
      <w:r w:rsidR="00977286">
        <w:t>built-in</w:t>
      </w:r>
      <w:r>
        <w:t xml:space="preserve"> messaging platform for the members to use. </w:t>
      </w:r>
      <w:r w:rsidR="00977286">
        <w:t>Managers could create new task, assign to the employees and track those progress.</w:t>
      </w:r>
    </w:p>
    <w:p w14:paraId="2682A20C" w14:textId="77777777" w:rsidR="00CC1029" w:rsidRDefault="00CC1029" w:rsidP="00CC1029">
      <w:pPr>
        <w:keepNext/>
        <w:jc w:val="center"/>
      </w:pPr>
      <w:r>
        <w:rPr>
          <w:noProof/>
        </w:rPr>
        <w:drawing>
          <wp:inline distT="0" distB="0" distL="0" distR="0" wp14:anchorId="09490248" wp14:editId="3409E6B0">
            <wp:extent cx="3856383" cy="257137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63639" cy="2576215"/>
                    </a:xfrm>
                    <a:prstGeom prst="rect">
                      <a:avLst/>
                    </a:prstGeom>
                    <a:noFill/>
                    <a:ln>
                      <a:noFill/>
                    </a:ln>
                  </pic:spPr>
                </pic:pic>
              </a:graphicData>
            </a:graphic>
          </wp:inline>
        </w:drawing>
      </w:r>
    </w:p>
    <w:p w14:paraId="4CEE5539" w14:textId="257AE5E3" w:rsidR="00BD4866" w:rsidRDefault="00CC1029" w:rsidP="00682FAD">
      <w:pPr>
        <w:pStyle w:val="CaptionforFigureUNITEN"/>
      </w:pPr>
      <w:bookmarkStart w:id="41" w:name="_Toc187503048"/>
      <w:bookmarkStart w:id="42" w:name="_Toc187505439"/>
      <w:r>
        <w:t xml:space="preserve">Figure </w:t>
      </w:r>
      <w:r w:rsidR="00523856">
        <w:fldChar w:fldCharType="begin"/>
      </w:r>
      <w:r w:rsidR="00523856">
        <w:instrText xml:space="preserve"> STYLEREF 2 \s </w:instrText>
      </w:r>
      <w:r w:rsidR="00523856">
        <w:fldChar w:fldCharType="separate"/>
      </w:r>
      <w:r w:rsidR="00523856">
        <w:t>2.1</w:t>
      </w:r>
      <w:r w:rsidR="00523856">
        <w:fldChar w:fldCharType="end"/>
      </w:r>
      <w:r w:rsidR="00523856">
        <w:t>.</w:t>
      </w:r>
      <w:r w:rsidR="00523856">
        <w:fldChar w:fldCharType="begin"/>
      </w:r>
      <w:r w:rsidR="00523856">
        <w:instrText xml:space="preserve"> SEQ Figure \* ARABIC \s 2 </w:instrText>
      </w:r>
      <w:r w:rsidR="00523856">
        <w:fldChar w:fldCharType="separate"/>
      </w:r>
      <w:r w:rsidR="00523856">
        <w:t>6</w:t>
      </w:r>
      <w:r w:rsidR="00523856">
        <w:fldChar w:fldCharType="end"/>
      </w:r>
      <w:r>
        <w:t xml:space="preserve"> Sling Dashboard</w:t>
      </w:r>
      <w:bookmarkEnd w:id="41"/>
      <w:bookmarkEnd w:id="42"/>
    </w:p>
    <w:p w14:paraId="39CC5B76" w14:textId="16CD7152" w:rsidR="008A1C30" w:rsidRPr="008A1C30" w:rsidRDefault="008A1C30" w:rsidP="004546E7">
      <w:pPr>
        <w:pStyle w:val="UNITENParagraph"/>
        <w:rPr>
          <w:lang w:val="en-GB"/>
        </w:rPr>
      </w:pPr>
      <w:r>
        <w:rPr>
          <w:lang w:val="en-GB"/>
        </w:rPr>
        <w:t>The figure above shows Sling dashboard it is a multi-platform system that supports most browser and most mobile operating systems.</w:t>
      </w:r>
    </w:p>
    <w:p w14:paraId="0DEF4E0F" w14:textId="77777777" w:rsidR="00725218" w:rsidRDefault="00725218" w:rsidP="00725218">
      <w:pPr>
        <w:pStyle w:val="CaptionforFigureUNITEN"/>
      </w:pPr>
      <w:r w:rsidRPr="00725218">
        <w:lastRenderedPageBreak/>
        <w:drawing>
          <wp:inline distT="0" distB="0" distL="0" distR="0" wp14:anchorId="178A3635" wp14:editId="33B25A5C">
            <wp:extent cx="1868557" cy="3935895"/>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78594" cy="3957037"/>
                    </a:xfrm>
                    <a:prstGeom prst="rect">
                      <a:avLst/>
                    </a:prstGeom>
                  </pic:spPr>
                </pic:pic>
              </a:graphicData>
            </a:graphic>
          </wp:inline>
        </w:drawing>
      </w:r>
    </w:p>
    <w:p w14:paraId="0A3E0A34" w14:textId="7A0673B0" w:rsidR="00725218" w:rsidRDefault="00725218" w:rsidP="00725218">
      <w:pPr>
        <w:pStyle w:val="CaptionforFigureUNITEN"/>
      </w:pPr>
      <w:bookmarkStart w:id="43" w:name="_Toc187503049"/>
      <w:bookmarkStart w:id="44" w:name="_Toc187505440"/>
      <w:r>
        <w:t xml:space="preserve">Figure </w:t>
      </w:r>
      <w:r w:rsidR="00523856">
        <w:fldChar w:fldCharType="begin"/>
      </w:r>
      <w:r w:rsidR="00523856">
        <w:instrText xml:space="preserve"> STYLEREF 2 \s </w:instrText>
      </w:r>
      <w:r w:rsidR="00523856">
        <w:fldChar w:fldCharType="separate"/>
      </w:r>
      <w:r w:rsidR="00523856">
        <w:t>2.1</w:t>
      </w:r>
      <w:r w:rsidR="00523856">
        <w:fldChar w:fldCharType="end"/>
      </w:r>
      <w:r w:rsidR="00523856">
        <w:t>.</w:t>
      </w:r>
      <w:r w:rsidR="00523856">
        <w:fldChar w:fldCharType="begin"/>
      </w:r>
      <w:r w:rsidR="00523856">
        <w:instrText xml:space="preserve"> SEQ Figure \* ARABIC \s 2 </w:instrText>
      </w:r>
      <w:r w:rsidR="00523856">
        <w:fldChar w:fldCharType="separate"/>
      </w:r>
      <w:r w:rsidR="00523856">
        <w:t>7</w:t>
      </w:r>
      <w:r w:rsidR="00523856">
        <w:fldChar w:fldCharType="end"/>
      </w:r>
      <w:r>
        <w:t xml:space="preserve"> Sling Attendance Page</w:t>
      </w:r>
      <w:bookmarkEnd w:id="43"/>
      <w:bookmarkEnd w:id="44"/>
    </w:p>
    <w:p w14:paraId="0825E09C" w14:textId="77777777" w:rsidR="00134A3D" w:rsidRDefault="00134A3D" w:rsidP="00134A3D">
      <w:pPr>
        <w:pStyle w:val="CaptionforFigureUNITEN"/>
      </w:pPr>
      <w:r w:rsidRPr="00134A3D">
        <w:drawing>
          <wp:inline distT="0" distB="0" distL="0" distR="0" wp14:anchorId="4B8C779B" wp14:editId="2C941969">
            <wp:extent cx="5385435" cy="3054985"/>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85435" cy="3054985"/>
                    </a:xfrm>
                    <a:prstGeom prst="rect">
                      <a:avLst/>
                    </a:prstGeom>
                  </pic:spPr>
                </pic:pic>
              </a:graphicData>
            </a:graphic>
          </wp:inline>
        </w:drawing>
      </w:r>
    </w:p>
    <w:p w14:paraId="18E3733E" w14:textId="7D085EBC" w:rsidR="00134A3D" w:rsidRPr="00134A3D" w:rsidRDefault="00134A3D" w:rsidP="00134A3D">
      <w:pPr>
        <w:pStyle w:val="CaptionforFigureUNITEN"/>
      </w:pPr>
      <w:bookmarkStart w:id="45" w:name="_Toc187503050"/>
      <w:bookmarkStart w:id="46" w:name="_Toc187505441"/>
      <w:r>
        <w:t xml:space="preserve">Figure </w:t>
      </w:r>
      <w:r w:rsidR="00523856">
        <w:fldChar w:fldCharType="begin"/>
      </w:r>
      <w:r w:rsidR="00523856">
        <w:instrText xml:space="preserve"> STYLEREF 2 \s </w:instrText>
      </w:r>
      <w:r w:rsidR="00523856">
        <w:fldChar w:fldCharType="separate"/>
      </w:r>
      <w:r w:rsidR="00523856">
        <w:t>2.1</w:t>
      </w:r>
      <w:r w:rsidR="00523856">
        <w:fldChar w:fldCharType="end"/>
      </w:r>
      <w:r w:rsidR="00523856">
        <w:t>.</w:t>
      </w:r>
      <w:r w:rsidR="00523856">
        <w:fldChar w:fldCharType="begin"/>
      </w:r>
      <w:r w:rsidR="00523856">
        <w:instrText xml:space="preserve"> SEQ Figure \* ARABIC \s 2 </w:instrText>
      </w:r>
      <w:r w:rsidR="00523856">
        <w:fldChar w:fldCharType="separate"/>
      </w:r>
      <w:r w:rsidR="00523856">
        <w:t>8</w:t>
      </w:r>
      <w:r w:rsidR="00523856">
        <w:fldChar w:fldCharType="end"/>
      </w:r>
      <w:r>
        <w:t xml:space="preserve"> Announcement page</w:t>
      </w:r>
      <w:bookmarkEnd w:id="45"/>
      <w:bookmarkEnd w:id="46"/>
    </w:p>
    <w:p w14:paraId="5D9B4FD8" w14:textId="7D669C3D" w:rsidR="00682FAD" w:rsidRDefault="00682FAD" w:rsidP="004546E7">
      <w:pPr>
        <w:pStyle w:val="UNITENParagraph"/>
      </w:pPr>
      <w:r>
        <w:rPr>
          <w:lang w:val="en-GB"/>
        </w:rPr>
        <w:lastRenderedPageBreak/>
        <w:t xml:space="preserve">As for disadvantages, </w:t>
      </w:r>
      <w:r w:rsidR="003E188D">
        <w:t>some users have reported receiving excessive notifications, which can be disruptive and hinder productivity</w:t>
      </w:r>
      <w:r w:rsidR="00134A3D">
        <w:t xml:space="preserve"> due to the communication feature</w:t>
      </w:r>
      <w:r w:rsidR="003E188D">
        <w:t>. Additionally, the system's simplicity, which is advantageous for small businesses, might not be sufficient for larger organizations with complex scheduling needs. Lastly, as a cloud-based solution, Sling relies on a stable internet connection, which can impact its usability in areas with limited connectivity.</w:t>
      </w:r>
    </w:p>
    <w:p w14:paraId="677EAD15" w14:textId="7EC94133" w:rsidR="00E75D40" w:rsidRDefault="00666100" w:rsidP="00E75D40">
      <w:pPr>
        <w:pStyle w:val="Heading3"/>
        <w:spacing w:after="240"/>
      </w:pPr>
      <w:bookmarkStart w:id="47" w:name="_Toc187505580"/>
      <w:r>
        <w:t>System Analysis</w:t>
      </w:r>
      <w:bookmarkEnd w:id="47"/>
    </w:p>
    <w:tbl>
      <w:tblPr>
        <w:tblStyle w:val="TableGrid"/>
        <w:tblW w:w="0" w:type="auto"/>
        <w:jc w:val="center"/>
        <w:tblLook w:val="04A0" w:firstRow="1" w:lastRow="0" w:firstColumn="1" w:lastColumn="0" w:noHBand="0" w:noVBand="1"/>
      </w:tblPr>
      <w:tblGrid>
        <w:gridCol w:w="1980"/>
        <w:gridCol w:w="1417"/>
        <w:gridCol w:w="2410"/>
        <w:gridCol w:w="2664"/>
      </w:tblGrid>
      <w:tr w:rsidR="00EF342D" w14:paraId="77E6E098" w14:textId="77777777" w:rsidTr="008A1C30">
        <w:trPr>
          <w:jc w:val="center"/>
        </w:trPr>
        <w:tc>
          <w:tcPr>
            <w:tcW w:w="1980" w:type="dxa"/>
          </w:tcPr>
          <w:p w14:paraId="500BB7CE" w14:textId="77777777" w:rsidR="00EF342D" w:rsidRDefault="00EF342D" w:rsidP="00666100"/>
        </w:tc>
        <w:tc>
          <w:tcPr>
            <w:tcW w:w="1417" w:type="dxa"/>
          </w:tcPr>
          <w:p w14:paraId="6C9737A5" w14:textId="13B031DB" w:rsidR="00EF342D" w:rsidRDefault="00EF342D" w:rsidP="00A20479">
            <w:pPr>
              <w:ind w:firstLine="0"/>
            </w:pPr>
            <w:proofErr w:type="spellStart"/>
            <w:r>
              <w:t>Jibble</w:t>
            </w:r>
            <w:proofErr w:type="spellEnd"/>
          </w:p>
        </w:tc>
        <w:tc>
          <w:tcPr>
            <w:tcW w:w="2410" w:type="dxa"/>
          </w:tcPr>
          <w:p w14:paraId="003E9EAB" w14:textId="24C5ACAD" w:rsidR="00EF342D" w:rsidRDefault="008A1C30" w:rsidP="00A20479">
            <w:pPr>
              <w:ind w:firstLine="0"/>
            </w:pPr>
            <w:proofErr w:type="spellStart"/>
            <w:r>
              <w:t>TimeTec</w:t>
            </w:r>
            <w:proofErr w:type="spellEnd"/>
          </w:p>
        </w:tc>
        <w:tc>
          <w:tcPr>
            <w:tcW w:w="2664" w:type="dxa"/>
          </w:tcPr>
          <w:p w14:paraId="7D59C4FC" w14:textId="665B4106" w:rsidR="00EF342D" w:rsidRDefault="00EF342D" w:rsidP="00A20479">
            <w:pPr>
              <w:ind w:firstLine="0"/>
            </w:pPr>
            <w:r>
              <w:t>Sling</w:t>
            </w:r>
          </w:p>
        </w:tc>
      </w:tr>
      <w:tr w:rsidR="00EF342D" w14:paraId="2768B07A" w14:textId="77777777" w:rsidTr="008A1C30">
        <w:trPr>
          <w:jc w:val="center"/>
        </w:trPr>
        <w:tc>
          <w:tcPr>
            <w:tcW w:w="1980" w:type="dxa"/>
          </w:tcPr>
          <w:p w14:paraId="6F4328C4" w14:textId="05247843" w:rsidR="00EF342D" w:rsidRDefault="000E4EAD" w:rsidP="003B29FD">
            <w:pPr>
              <w:ind w:firstLine="0"/>
            </w:pPr>
            <w:r>
              <w:t>Pricing</w:t>
            </w:r>
          </w:p>
        </w:tc>
        <w:tc>
          <w:tcPr>
            <w:tcW w:w="1417" w:type="dxa"/>
          </w:tcPr>
          <w:p w14:paraId="7E7FE9A6" w14:textId="27F61D9B" w:rsidR="00EF342D" w:rsidRDefault="00BC4EE1" w:rsidP="00A20479">
            <w:pPr>
              <w:ind w:firstLine="0"/>
            </w:pPr>
            <w:r>
              <w:t>Free</w:t>
            </w:r>
          </w:p>
        </w:tc>
        <w:tc>
          <w:tcPr>
            <w:tcW w:w="2410" w:type="dxa"/>
          </w:tcPr>
          <w:p w14:paraId="0C338EA7" w14:textId="3B7D080B" w:rsidR="00EF342D" w:rsidRDefault="00BC4EE1" w:rsidP="00A20479">
            <w:pPr>
              <w:ind w:firstLine="0"/>
            </w:pPr>
            <w:r>
              <w:t>Subscription</w:t>
            </w:r>
          </w:p>
        </w:tc>
        <w:tc>
          <w:tcPr>
            <w:tcW w:w="2664" w:type="dxa"/>
          </w:tcPr>
          <w:p w14:paraId="30F44E32" w14:textId="0BFF3A37" w:rsidR="00EF342D" w:rsidRDefault="00BC4EE1" w:rsidP="00A20479">
            <w:pPr>
              <w:ind w:firstLine="0"/>
            </w:pPr>
            <w:r>
              <w:t>Subscription</w:t>
            </w:r>
          </w:p>
        </w:tc>
      </w:tr>
      <w:tr w:rsidR="00EF342D" w14:paraId="70773B9F" w14:textId="77777777" w:rsidTr="008A1C30">
        <w:trPr>
          <w:jc w:val="center"/>
        </w:trPr>
        <w:tc>
          <w:tcPr>
            <w:tcW w:w="1980" w:type="dxa"/>
          </w:tcPr>
          <w:p w14:paraId="764709C4" w14:textId="110E85D0" w:rsidR="00EF342D" w:rsidRDefault="003B29FD" w:rsidP="003B29FD">
            <w:pPr>
              <w:ind w:firstLine="0"/>
            </w:pPr>
            <w:r>
              <w:t>Internet Connection</w:t>
            </w:r>
          </w:p>
        </w:tc>
        <w:tc>
          <w:tcPr>
            <w:tcW w:w="1417" w:type="dxa"/>
          </w:tcPr>
          <w:p w14:paraId="1E4E8F0E" w14:textId="044286E1" w:rsidR="00EF342D" w:rsidRDefault="00BC4EE1" w:rsidP="00A20479">
            <w:pPr>
              <w:ind w:firstLine="0"/>
            </w:pPr>
            <w:r>
              <w:t>Mandatory</w:t>
            </w:r>
          </w:p>
        </w:tc>
        <w:tc>
          <w:tcPr>
            <w:tcW w:w="2410" w:type="dxa"/>
          </w:tcPr>
          <w:p w14:paraId="46D2C076" w14:textId="5620FC33" w:rsidR="00EF342D" w:rsidRDefault="00BC4EE1" w:rsidP="00A20479">
            <w:pPr>
              <w:ind w:firstLine="0"/>
            </w:pPr>
            <w:r>
              <w:t>Mandatory</w:t>
            </w:r>
          </w:p>
        </w:tc>
        <w:tc>
          <w:tcPr>
            <w:tcW w:w="2664" w:type="dxa"/>
          </w:tcPr>
          <w:p w14:paraId="1E2E476F" w14:textId="589D2255" w:rsidR="00EF342D" w:rsidRDefault="00BC4EE1" w:rsidP="00A20479">
            <w:pPr>
              <w:ind w:firstLine="0"/>
            </w:pPr>
            <w:r>
              <w:t>Mandatory</w:t>
            </w:r>
          </w:p>
        </w:tc>
      </w:tr>
      <w:tr w:rsidR="00EF342D" w14:paraId="0F136F4D" w14:textId="77777777" w:rsidTr="008A1C30">
        <w:trPr>
          <w:jc w:val="center"/>
        </w:trPr>
        <w:tc>
          <w:tcPr>
            <w:tcW w:w="1980" w:type="dxa"/>
          </w:tcPr>
          <w:p w14:paraId="29373BD9" w14:textId="143F0CFC" w:rsidR="00EF342D" w:rsidRDefault="00BC4EE1" w:rsidP="00BC4EE1">
            <w:pPr>
              <w:ind w:firstLine="0"/>
            </w:pPr>
            <w:r>
              <w:t>Export data</w:t>
            </w:r>
          </w:p>
        </w:tc>
        <w:tc>
          <w:tcPr>
            <w:tcW w:w="1417" w:type="dxa"/>
          </w:tcPr>
          <w:p w14:paraId="46FFBBB0" w14:textId="447909F0" w:rsidR="00EF342D" w:rsidRDefault="00BC4EE1" w:rsidP="00A20479">
            <w:pPr>
              <w:ind w:firstLine="0"/>
            </w:pPr>
            <w:r>
              <w:t>Yes</w:t>
            </w:r>
          </w:p>
        </w:tc>
        <w:tc>
          <w:tcPr>
            <w:tcW w:w="2410" w:type="dxa"/>
          </w:tcPr>
          <w:p w14:paraId="5BD03031" w14:textId="2421585C" w:rsidR="00EF342D" w:rsidRDefault="008A1C30" w:rsidP="00A20479">
            <w:pPr>
              <w:ind w:firstLine="0"/>
            </w:pPr>
            <w:r>
              <w:t>Yes</w:t>
            </w:r>
          </w:p>
        </w:tc>
        <w:tc>
          <w:tcPr>
            <w:tcW w:w="2664" w:type="dxa"/>
          </w:tcPr>
          <w:p w14:paraId="5CD5BF29" w14:textId="7AE6BAA3" w:rsidR="00EF342D" w:rsidRDefault="00BC4EE1" w:rsidP="00A20479">
            <w:pPr>
              <w:ind w:firstLine="0"/>
            </w:pPr>
            <w:r>
              <w:t>No</w:t>
            </w:r>
          </w:p>
        </w:tc>
      </w:tr>
      <w:tr w:rsidR="00EF342D" w14:paraId="44B5A20C" w14:textId="77777777" w:rsidTr="008A1C30">
        <w:trPr>
          <w:jc w:val="center"/>
        </w:trPr>
        <w:tc>
          <w:tcPr>
            <w:tcW w:w="1980" w:type="dxa"/>
          </w:tcPr>
          <w:p w14:paraId="77A1838F" w14:textId="4F681248" w:rsidR="00EF342D" w:rsidRDefault="00BC4EE1" w:rsidP="00BC4EE1">
            <w:pPr>
              <w:ind w:firstLine="0"/>
            </w:pPr>
            <w:r>
              <w:t>Feature</w:t>
            </w:r>
          </w:p>
        </w:tc>
        <w:tc>
          <w:tcPr>
            <w:tcW w:w="1417" w:type="dxa"/>
          </w:tcPr>
          <w:p w14:paraId="0A40F3B2" w14:textId="360C0484" w:rsidR="00EF342D" w:rsidRDefault="002F1E48" w:rsidP="002F1E48">
            <w:pPr>
              <w:ind w:firstLine="0"/>
            </w:pPr>
            <w:r>
              <w:t>API Integration</w:t>
            </w:r>
          </w:p>
        </w:tc>
        <w:tc>
          <w:tcPr>
            <w:tcW w:w="2410" w:type="dxa"/>
          </w:tcPr>
          <w:p w14:paraId="78D1B91F" w14:textId="5301DB8E" w:rsidR="00EF342D" w:rsidRDefault="008A1C30" w:rsidP="00B27A58">
            <w:pPr>
              <w:ind w:firstLine="0"/>
            </w:pPr>
            <w:r>
              <w:t xml:space="preserve">Integration with other systems provided from </w:t>
            </w:r>
            <w:proofErr w:type="spellStart"/>
            <w:r>
              <w:t>TimeTec</w:t>
            </w:r>
            <w:proofErr w:type="spellEnd"/>
          </w:p>
        </w:tc>
        <w:tc>
          <w:tcPr>
            <w:tcW w:w="2664" w:type="dxa"/>
          </w:tcPr>
          <w:p w14:paraId="20B7C2B7" w14:textId="3C7BE3FB" w:rsidR="00EF342D" w:rsidRDefault="00BC4EE1" w:rsidP="003346E4">
            <w:pPr>
              <w:keepNext/>
              <w:ind w:firstLine="0"/>
            </w:pPr>
            <w:r>
              <w:t>Built in communication system</w:t>
            </w:r>
          </w:p>
        </w:tc>
      </w:tr>
    </w:tbl>
    <w:p w14:paraId="2BDD0A19" w14:textId="57B1CD6F" w:rsidR="00666100" w:rsidRPr="00666100" w:rsidRDefault="003346E4" w:rsidP="003346E4">
      <w:pPr>
        <w:pStyle w:val="CaptionforTableUNITENcenter"/>
      </w:pPr>
      <w:bookmarkStart w:id="48" w:name="_Toc187505454"/>
      <w:r>
        <w:t xml:space="preserve">Table </w:t>
      </w:r>
      <w:r>
        <w:fldChar w:fldCharType="begin"/>
      </w:r>
      <w:r>
        <w:instrText xml:space="preserve"> STYLEREF 3 \s </w:instrText>
      </w:r>
      <w:r>
        <w:fldChar w:fldCharType="separate"/>
      </w:r>
      <w:r>
        <w:t>2.1.4</w:t>
      </w:r>
      <w:r>
        <w:fldChar w:fldCharType="end"/>
      </w:r>
      <w:r>
        <w:t>.</w:t>
      </w:r>
      <w:r>
        <w:fldChar w:fldCharType="begin"/>
      </w:r>
      <w:r>
        <w:instrText xml:space="preserve"> SEQ Table \* ARABIC \s 3 </w:instrText>
      </w:r>
      <w:r>
        <w:fldChar w:fldCharType="separate"/>
      </w:r>
      <w:r>
        <w:t>1</w:t>
      </w:r>
      <w:r>
        <w:fldChar w:fldCharType="end"/>
      </w:r>
      <w:r>
        <w:t xml:space="preserve"> Comparison between systems</w:t>
      </w:r>
      <w:bookmarkEnd w:id="48"/>
    </w:p>
    <w:p w14:paraId="0B37792A" w14:textId="6DEB2874" w:rsidR="007B6731" w:rsidRDefault="007B6731" w:rsidP="004546E7">
      <w:pPr>
        <w:pStyle w:val="UNITENParagraph"/>
      </w:pPr>
      <w:r>
        <w:t xml:space="preserve">While </w:t>
      </w:r>
      <w:proofErr w:type="spellStart"/>
      <w:r>
        <w:t>Jibble</w:t>
      </w:r>
      <w:proofErr w:type="spellEnd"/>
      <w:r>
        <w:t>, Cloud-TA, and Sling provide valuable attendance tracking features, Tap and Track stands out with its innovative use of NFC technology, which minimizes reliance on internet connectivity. This allows employees to log attendance via NFC tags, ensuring consistent functionality even without constant online access.</w:t>
      </w:r>
    </w:p>
    <w:p w14:paraId="4E1ED407" w14:textId="77777777" w:rsidR="007B6731" w:rsidRPr="00507F49" w:rsidRDefault="007B6731" w:rsidP="004546E7">
      <w:pPr>
        <w:pStyle w:val="UNITENParagraph"/>
        <w:numPr>
          <w:ilvl w:val="0"/>
          <w:numId w:val="12"/>
        </w:numPr>
      </w:pPr>
      <w:r w:rsidRPr="00507F49">
        <w:rPr>
          <w:rStyle w:val="Strong"/>
        </w:rPr>
        <w:t>Offline Functionality:</w:t>
      </w:r>
      <w:r w:rsidRPr="00507F49">
        <w:t xml:space="preserve"> Enables reliable attendance tracking in areas with limited or no internet access.</w:t>
      </w:r>
    </w:p>
    <w:p w14:paraId="0FB8E72A" w14:textId="77777777" w:rsidR="007B6731" w:rsidRPr="00507F49" w:rsidRDefault="007B6731" w:rsidP="004546E7">
      <w:pPr>
        <w:pStyle w:val="UNITENParagraph"/>
        <w:numPr>
          <w:ilvl w:val="0"/>
          <w:numId w:val="12"/>
        </w:numPr>
      </w:pPr>
      <w:r w:rsidRPr="00507F49">
        <w:rPr>
          <w:rStyle w:val="Strong"/>
        </w:rPr>
        <w:t>Enhanced Security:</w:t>
      </w:r>
      <w:r w:rsidRPr="00507F49">
        <w:t xml:space="preserve"> Reduces the risk of cyberattacks and data breaches by limiting internet-based data transmissions.</w:t>
      </w:r>
    </w:p>
    <w:p w14:paraId="76592485" w14:textId="77777777" w:rsidR="007B6731" w:rsidRPr="00507F49" w:rsidRDefault="007B6731" w:rsidP="004546E7">
      <w:pPr>
        <w:pStyle w:val="UNITENParagraph"/>
        <w:numPr>
          <w:ilvl w:val="0"/>
          <w:numId w:val="12"/>
        </w:numPr>
      </w:pPr>
      <w:r w:rsidRPr="00507F49">
        <w:rPr>
          <w:rStyle w:val="Strong"/>
        </w:rPr>
        <w:t>Comprehensive Data Export:</w:t>
      </w:r>
      <w:r w:rsidRPr="00507F49">
        <w:t xml:space="preserve"> Supports exporting attendance data in .xlsx format, ensuring smooth integration with external systems and analytical tools.</w:t>
      </w:r>
    </w:p>
    <w:p w14:paraId="54DAE6CB" w14:textId="77777777" w:rsidR="007B6731" w:rsidRPr="00507F49" w:rsidRDefault="007B6731" w:rsidP="004546E7">
      <w:pPr>
        <w:pStyle w:val="UNITENParagraph"/>
        <w:numPr>
          <w:ilvl w:val="0"/>
          <w:numId w:val="12"/>
        </w:numPr>
      </w:pPr>
      <w:r w:rsidRPr="00507F49">
        <w:rPr>
          <w:rStyle w:val="Strong"/>
        </w:rPr>
        <w:t>Scalability:</w:t>
      </w:r>
      <w:r w:rsidRPr="00507F49">
        <w:t xml:space="preserve"> Easily adaptable to meet the needs of organizations of any size.</w:t>
      </w:r>
    </w:p>
    <w:p w14:paraId="6CD4E9E9" w14:textId="70734002" w:rsidR="007B6731" w:rsidRDefault="007B6731" w:rsidP="004546E7">
      <w:pPr>
        <w:pStyle w:val="UNITENParagraph"/>
      </w:pPr>
      <w:r>
        <w:lastRenderedPageBreak/>
        <w:t xml:space="preserve">By combining </w:t>
      </w:r>
      <w:r w:rsidR="00187AAE">
        <w:t>mobile application</w:t>
      </w:r>
      <w:r>
        <w:t xml:space="preserve"> with an intuitive design and data management, Tap and Track delivers a secure, efficient, and reliable attendance tracking solution tailored to </w:t>
      </w:r>
      <w:r w:rsidR="00187AAE">
        <w:t>Tumpat Solutions.</w:t>
      </w:r>
    </w:p>
    <w:p w14:paraId="0CFFBC00" w14:textId="3D66E587" w:rsidR="0052147A" w:rsidRPr="003C1C78" w:rsidRDefault="000C7F50" w:rsidP="003C1C78">
      <w:pPr>
        <w:spacing w:after="2765" w:line="276" w:lineRule="auto"/>
        <w:rPr>
          <w:rFonts w:eastAsiaTheme="majorEastAsia" w:cstheme="majorBidi"/>
          <w:b/>
          <w:sz w:val="24"/>
          <w:szCs w:val="24"/>
        </w:rPr>
        <w:sectPr w:rsidR="0052147A" w:rsidRPr="003C1C78" w:rsidSect="00B660FD">
          <w:pgSz w:w="11906" w:h="16838"/>
          <w:pgMar w:top="1440" w:right="1440" w:bottom="1440" w:left="1985" w:header="706" w:footer="432" w:gutter="0"/>
          <w:cols w:space="708"/>
          <w:docGrid w:linePitch="360"/>
        </w:sectPr>
      </w:pPr>
      <w:r>
        <w:br w:type="page"/>
      </w:r>
    </w:p>
    <w:p w14:paraId="49DC1115" w14:textId="6BAFA6C3" w:rsidR="00986F92" w:rsidRDefault="0052147A" w:rsidP="00BA1AFE">
      <w:pPr>
        <w:pStyle w:val="Heading1"/>
      </w:pPr>
      <w:r>
        <w:lastRenderedPageBreak/>
        <w:br/>
      </w:r>
      <w:r w:rsidR="0083280C">
        <w:br/>
      </w:r>
      <w:r>
        <w:br/>
      </w:r>
      <w:bookmarkStart w:id="49" w:name="_Toc187505581"/>
      <w:r w:rsidR="004E07CF">
        <w:t xml:space="preserve">REQUIREMENTS </w:t>
      </w:r>
      <w:r w:rsidR="008E2B20">
        <w:t>ANALYSIS</w:t>
      </w:r>
      <w:bookmarkEnd w:id="49"/>
    </w:p>
    <w:p w14:paraId="1A883E9A" w14:textId="0CEA20C4" w:rsidR="0052147A" w:rsidRDefault="00786E68" w:rsidP="005D3810">
      <w:pPr>
        <w:pStyle w:val="Heading2"/>
      </w:pPr>
      <w:bookmarkStart w:id="50" w:name="_Toc187505582"/>
      <w:r>
        <w:t>Requirements Elicitation</w:t>
      </w:r>
      <w:bookmarkEnd w:id="50"/>
    </w:p>
    <w:p w14:paraId="77D669F7" w14:textId="77F129B1" w:rsidR="002A72C2" w:rsidRDefault="003A568D" w:rsidP="003A568D">
      <w:pPr>
        <w:pStyle w:val="Heading3"/>
        <w:spacing w:after="240"/>
      </w:pPr>
      <w:bookmarkStart w:id="51" w:name="_Toc187505583"/>
      <w:r>
        <w:t>Interview Session</w:t>
      </w:r>
      <w:bookmarkEnd w:id="51"/>
    </w:p>
    <w:p w14:paraId="77AC28A1" w14:textId="40444F58" w:rsidR="002A72C2" w:rsidRDefault="003A568D" w:rsidP="004546E7">
      <w:pPr>
        <w:pStyle w:val="UNITENParagraph"/>
      </w:pPr>
      <w:r>
        <w:t xml:space="preserve">An interview session with the human resources manager to identify the requirements and details regarding the </w:t>
      </w:r>
      <w:r w:rsidR="00942BAF">
        <w:t>current system and the desired system as well as its features. Provided below is the transcri</w:t>
      </w:r>
      <w:r w:rsidR="007B1A8B">
        <w:t>pt of the interview.</w:t>
      </w:r>
    </w:p>
    <w:p w14:paraId="3EEE242F" w14:textId="77777777" w:rsidR="00023FC0" w:rsidRPr="00023FC0" w:rsidRDefault="00023FC0" w:rsidP="004546E7">
      <w:pPr>
        <w:pStyle w:val="UNITENParagraph"/>
        <w:rPr>
          <w:rFonts w:eastAsia="Times New Roman"/>
          <w:lang w:eastAsia="en-MY"/>
        </w:rPr>
      </w:pPr>
      <w:r w:rsidRPr="00023FC0">
        <w:rPr>
          <w:rFonts w:eastAsia="Times New Roman"/>
          <w:lang w:eastAsia="en-MY"/>
        </w:rPr>
        <w:t>Interviewer: Thank you for making time to meet me today. I'm proposing to develop one new system for the company, so I want to know what you think about current one and what you all need for the new system</w:t>
      </w:r>
    </w:p>
    <w:p w14:paraId="50EEFEAF" w14:textId="77777777" w:rsidR="00023FC0" w:rsidRPr="00023FC0" w:rsidRDefault="00023FC0" w:rsidP="004546E7">
      <w:pPr>
        <w:pStyle w:val="UNITENParagraph"/>
        <w:rPr>
          <w:rFonts w:eastAsia="Times New Roman"/>
          <w:lang w:eastAsia="en-MY"/>
        </w:rPr>
      </w:pPr>
      <w:r w:rsidRPr="00023FC0">
        <w:rPr>
          <w:rFonts w:eastAsia="Times New Roman"/>
          <w:lang w:eastAsia="en-MY"/>
        </w:rPr>
        <w:t>HR Admin: No problem. Actually, we also looking forward to new system, so I'm happy to help.</w:t>
      </w:r>
    </w:p>
    <w:p w14:paraId="7BAD50B8" w14:textId="77777777" w:rsidR="00023FC0" w:rsidRPr="00023FC0" w:rsidRDefault="00023FC0" w:rsidP="004546E7">
      <w:pPr>
        <w:pStyle w:val="UNITENParagraph"/>
        <w:rPr>
          <w:rFonts w:eastAsia="Times New Roman"/>
          <w:lang w:eastAsia="en-MY"/>
        </w:rPr>
      </w:pPr>
      <w:r w:rsidRPr="00023FC0">
        <w:rPr>
          <w:rFonts w:eastAsia="Times New Roman"/>
          <w:lang w:eastAsia="en-MY"/>
        </w:rPr>
        <w:t>Interviewer: Okay, first thing first, can you tell me about the system you're using now?</w:t>
      </w:r>
    </w:p>
    <w:p w14:paraId="42FE982E" w14:textId="77777777" w:rsidR="00023FC0" w:rsidRPr="00023FC0" w:rsidRDefault="00023FC0" w:rsidP="004546E7">
      <w:pPr>
        <w:pStyle w:val="UNITENParagraph"/>
        <w:rPr>
          <w:rFonts w:eastAsia="Times New Roman"/>
          <w:lang w:eastAsia="en-MY"/>
        </w:rPr>
      </w:pPr>
      <w:r w:rsidRPr="00023FC0">
        <w:rPr>
          <w:rFonts w:eastAsia="Times New Roman"/>
          <w:lang w:eastAsia="en-MY"/>
        </w:rPr>
        <w:t xml:space="preserve">HR Admin: Now, we using that fingerprint scanner one. But actually, it's like </w:t>
      </w:r>
      <w:proofErr w:type="spellStart"/>
      <w:r w:rsidRPr="00023FC0">
        <w:rPr>
          <w:rFonts w:eastAsia="Times New Roman"/>
          <w:lang w:eastAsia="en-MY"/>
        </w:rPr>
        <w:t>dua</w:t>
      </w:r>
      <w:proofErr w:type="spellEnd"/>
      <w:r w:rsidRPr="00023FC0">
        <w:rPr>
          <w:rFonts w:eastAsia="Times New Roman"/>
          <w:lang w:eastAsia="en-MY"/>
        </w:rPr>
        <w:t xml:space="preserve"> </w:t>
      </w:r>
      <w:proofErr w:type="spellStart"/>
      <w:r w:rsidRPr="00023FC0">
        <w:rPr>
          <w:rFonts w:eastAsia="Times New Roman"/>
          <w:lang w:eastAsia="en-MY"/>
        </w:rPr>
        <w:t>dalam</w:t>
      </w:r>
      <w:proofErr w:type="spellEnd"/>
      <w:r w:rsidRPr="00023FC0">
        <w:rPr>
          <w:rFonts w:eastAsia="Times New Roman"/>
          <w:lang w:eastAsia="en-MY"/>
        </w:rPr>
        <w:t xml:space="preserve"> </w:t>
      </w:r>
      <w:proofErr w:type="spellStart"/>
      <w:r w:rsidRPr="00023FC0">
        <w:rPr>
          <w:rFonts w:eastAsia="Times New Roman"/>
          <w:lang w:eastAsia="en-MY"/>
        </w:rPr>
        <w:t>satu</w:t>
      </w:r>
      <w:proofErr w:type="spellEnd"/>
      <w:r w:rsidRPr="00023FC0">
        <w:rPr>
          <w:rFonts w:eastAsia="Times New Roman"/>
          <w:lang w:eastAsia="en-MY"/>
        </w:rPr>
        <w:t xml:space="preserve"> – use for clock in, clock out, and open the door also. But... that one got some problem, not so accurate.</w:t>
      </w:r>
    </w:p>
    <w:p w14:paraId="3C2107EF" w14:textId="77777777" w:rsidR="00023FC0" w:rsidRPr="00023FC0" w:rsidRDefault="00023FC0" w:rsidP="004546E7">
      <w:pPr>
        <w:pStyle w:val="UNITENParagraph"/>
        <w:rPr>
          <w:rFonts w:eastAsia="Times New Roman"/>
          <w:lang w:eastAsia="en-MY"/>
        </w:rPr>
      </w:pPr>
      <w:r w:rsidRPr="00023FC0">
        <w:rPr>
          <w:rFonts w:eastAsia="Times New Roman"/>
          <w:lang w:eastAsia="en-MY"/>
        </w:rPr>
        <w:t>Interviewer: Ahh, I see. So, because it's also for the door, sometimes the attendance is not correct, is it?</w:t>
      </w:r>
    </w:p>
    <w:p w14:paraId="5A3A32E4" w14:textId="534772C3" w:rsidR="00023FC0" w:rsidRPr="00023FC0" w:rsidRDefault="00023FC0" w:rsidP="004546E7">
      <w:pPr>
        <w:pStyle w:val="UNITENParagraph"/>
        <w:rPr>
          <w:rFonts w:eastAsia="Times New Roman"/>
          <w:lang w:eastAsia="en-MY"/>
        </w:rPr>
      </w:pPr>
      <w:r w:rsidRPr="00023FC0">
        <w:rPr>
          <w:rFonts w:eastAsia="Times New Roman"/>
          <w:lang w:eastAsia="en-MY"/>
        </w:rPr>
        <w:t xml:space="preserve">HR Admin: yes! Sometimes people come in early, just to </w:t>
      </w:r>
      <w:proofErr w:type="spellStart"/>
      <w:r w:rsidRPr="00023FC0">
        <w:rPr>
          <w:rFonts w:eastAsia="Times New Roman"/>
          <w:lang w:eastAsia="en-MY"/>
        </w:rPr>
        <w:t>lepak</w:t>
      </w:r>
      <w:proofErr w:type="spellEnd"/>
      <w:r w:rsidRPr="00023FC0">
        <w:rPr>
          <w:rFonts w:eastAsia="Times New Roman"/>
          <w:lang w:eastAsia="en-MY"/>
        </w:rPr>
        <w:t xml:space="preserve"> or make coffee, but already clock in. Payroll also problem, overtime also problem</w:t>
      </w:r>
      <w:r w:rsidR="000B26AD">
        <w:rPr>
          <w:rFonts w:eastAsia="Times New Roman"/>
          <w:lang w:eastAsia="en-MY"/>
        </w:rPr>
        <w:t>,</w:t>
      </w:r>
      <w:r w:rsidRPr="00023FC0">
        <w:rPr>
          <w:rFonts w:eastAsia="Times New Roman"/>
          <w:lang w:eastAsia="en-MY"/>
        </w:rPr>
        <w:t xml:space="preserve"> </w:t>
      </w:r>
      <w:proofErr w:type="spellStart"/>
      <w:r w:rsidRPr="00023FC0">
        <w:rPr>
          <w:rFonts w:eastAsia="Times New Roman"/>
          <w:lang w:eastAsia="en-MY"/>
        </w:rPr>
        <w:t>haih</w:t>
      </w:r>
      <w:proofErr w:type="spellEnd"/>
      <w:r w:rsidRPr="00023FC0">
        <w:rPr>
          <w:rFonts w:eastAsia="Times New Roman"/>
          <w:lang w:eastAsia="en-MY"/>
        </w:rPr>
        <w:t>, headache</w:t>
      </w:r>
      <w:r w:rsidR="000B26AD">
        <w:rPr>
          <w:rFonts w:eastAsia="Times New Roman"/>
          <w:lang w:eastAsia="en-MY"/>
        </w:rPr>
        <w:t xml:space="preserve"> </w:t>
      </w:r>
      <w:proofErr w:type="spellStart"/>
      <w:r w:rsidR="000B26AD">
        <w:rPr>
          <w:rFonts w:eastAsia="Times New Roman"/>
          <w:lang w:eastAsia="en-MY"/>
        </w:rPr>
        <w:t>penat</w:t>
      </w:r>
      <w:proofErr w:type="spellEnd"/>
      <w:r w:rsidR="000B26AD">
        <w:rPr>
          <w:rFonts w:eastAsia="Times New Roman"/>
          <w:lang w:eastAsia="en-MY"/>
        </w:rPr>
        <w:t>.</w:t>
      </w:r>
    </w:p>
    <w:p w14:paraId="05BF3138" w14:textId="77777777" w:rsidR="00023FC0" w:rsidRPr="00023FC0" w:rsidRDefault="00023FC0" w:rsidP="004546E7">
      <w:pPr>
        <w:pStyle w:val="UNITENParagraph"/>
        <w:rPr>
          <w:rFonts w:eastAsia="Times New Roman"/>
          <w:lang w:eastAsia="en-MY"/>
        </w:rPr>
      </w:pPr>
      <w:r w:rsidRPr="00023FC0">
        <w:rPr>
          <w:rFonts w:eastAsia="Times New Roman"/>
          <w:lang w:eastAsia="en-MY"/>
        </w:rPr>
        <w:lastRenderedPageBreak/>
        <w:t>Interviewer: Okay, okay. So, what kind of things are important for a good attendance system?</w:t>
      </w:r>
    </w:p>
    <w:p w14:paraId="12CFE366" w14:textId="77777777" w:rsidR="00023FC0" w:rsidRPr="00023FC0" w:rsidRDefault="00023FC0" w:rsidP="004546E7">
      <w:pPr>
        <w:pStyle w:val="UNITENParagraph"/>
        <w:rPr>
          <w:rFonts w:eastAsia="Times New Roman"/>
          <w:lang w:eastAsia="en-MY"/>
        </w:rPr>
      </w:pPr>
      <w:r w:rsidRPr="00023FC0">
        <w:rPr>
          <w:rFonts w:eastAsia="Times New Roman"/>
          <w:lang w:eastAsia="en-MY"/>
        </w:rPr>
        <w:t xml:space="preserve">HR Admin: Most important, of course, must be accurate! Cannot like now, </w:t>
      </w:r>
      <w:proofErr w:type="spellStart"/>
      <w:r w:rsidRPr="00023FC0">
        <w:rPr>
          <w:rFonts w:eastAsia="Times New Roman"/>
          <w:lang w:eastAsia="en-MY"/>
        </w:rPr>
        <w:t>gitu-gitu</w:t>
      </w:r>
      <w:proofErr w:type="spellEnd"/>
      <w:r w:rsidRPr="00023FC0">
        <w:rPr>
          <w:rFonts w:eastAsia="Times New Roman"/>
          <w:lang w:eastAsia="en-MY"/>
        </w:rPr>
        <w:t xml:space="preserve"> je. Then, must be easy to use for everyone. And then, if possible, must connect with our payroll system, so no need to do double work. Reports also important, we need to see all the data properly. And if can, good support and backup, so if got problem, can quickly get help.</w:t>
      </w:r>
    </w:p>
    <w:p w14:paraId="4C53806B" w14:textId="77777777" w:rsidR="00023FC0" w:rsidRPr="00023FC0" w:rsidRDefault="00023FC0" w:rsidP="004546E7">
      <w:pPr>
        <w:pStyle w:val="UNITENParagraph"/>
        <w:rPr>
          <w:rFonts w:eastAsia="Times New Roman"/>
          <w:lang w:eastAsia="en-MY"/>
        </w:rPr>
      </w:pPr>
      <w:r w:rsidRPr="00023FC0">
        <w:rPr>
          <w:rFonts w:eastAsia="Times New Roman"/>
          <w:lang w:eastAsia="en-MY"/>
        </w:rPr>
        <w:t>Interviewer: What are you hoping for in the new system?</w:t>
      </w:r>
    </w:p>
    <w:p w14:paraId="3A7263D6" w14:textId="77777777" w:rsidR="00023FC0" w:rsidRPr="00023FC0" w:rsidRDefault="00023FC0" w:rsidP="004546E7">
      <w:pPr>
        <w:pStyle w:val="UNITENParagraph"/>
        <w:rPr>
          <w:rFonts w:eastAsia="Times New Roman"/>
          <w:lang w:eastAsia="en-MY"/>
        </w:rPr>
      </w:pPr>
      <w:r w:rsidRPr="00023FC0">
        <w:rPr>
          <w:rFonts w:eastAsia="Times New Roman"/>
          <w:lang w:eastAsia="en-MY"/>
        </w:rPr>
        <w:t>HR Admin: Firstly, must be accurate, efficient, easy to use... like that. Must be flexible also, can change-change according to our company punya needs. And of course, must be safe, cannot let stranger access our data. Big boss was thinking about using NFC card, but not sure yet.</w:t>
      </w:r>
    </w:p>
    <w:p w14:paraId="516CCFD9" w14:textId="77777777" w:rsidR="00023FC0" w:rsidRPr="00023FC0" w:rsidRDefault="00023FC0" w:rsidP="004546E7">
      <w:pPr>
        <w:pStyle w:val="UNITENParagraph"/>
        <w:rPr>
          <w:rFonts w:eastAsia="Times New Roman"/>
          <w:lang w:eastAsia="en-MY"/>
        </w:rPr>
      </w:pPr>
      <w:r w:rsidRPr="00023FC0">
        <w:rPr>
          <w:rFonts w:eastAsia="Times New Roman"/>
          <w:lang w:eastAsia="en-MY"/>
        </w:rPr>
        <w:t>Interviewer: How do you think a new system can improve things here?</w:t>
      </w:r>
    </w:p>
    <w:p w14:paraId="566EA022" w14:textId="77777777" w:rsidR="00023FC0" w:rsidRPr="00023FC0" w:rsidRDefault="00023FC0" w:rsidP="004546E7">
      <w:pPr>
        <w:pStyle w:val="UNITENParagraph"/>
        <w:rPr>
          <w:rFonts w:eastAsia="Times New Roman"/>
          <w:lang w:eastAsia="en-MY"/>
        </w:rPr>
      </w:pPr>
      <w:r w:rsidRPr="00023FC0">
        <w:rPr>
          <w:rFonts w:eastAsia="Times New Roman"/>
          <w:lang w:eastAsia="en-MY"/>
        </w:rPr>
        <w:t>HR Admin: Wah, can improve a lot, you know Can save time, no need to do so much manual work. Can reduce mistakes also. And can help us manage our staff better, make better decisions...</w:t>
      </w:r>
    </w:p>
    <w:p w14:paraId="6D020C32" w14:textId="77777777" w:rsidR="00023FC0" w:rsidRPr="00023FC0" w:rsidRDefault="00023FC0" w:rsidP="004546E7">
      <w:pPr>
        <w:pStyle w:val="UNITENParagraph"/>
        <w:rPr>
          <w:rFonts w:eastAsia="Times New Roman"/>
          <w:lang w:eastAsia="en-MY"/>
        </w:rPr>
      </w:pPr>
      <w:r w:rsidRPr="00023FC0">
        <w:rPr>
          <w:rFonts w:eastAsia="Times New Roman"/>
          <w:lang w:eastAsia="en-MY"/>
        </w:rPr>
        <w:t>Interviewer: Any specific things you want to see in the new system?</w:t>
      </w:r>
    </w:p>
    <w:p w14:paraId="029ABDD3" w14:textId="77777777" w:rsidR="00023FC0" w:rsidRPr="00023FC0" w:rsidRDefault="00023FC0" w:rsidP="004546E7">
      <w:pPr>
        <w:pStyle w:val="UNITENParagraph"/>
        <w:rPr>
          <w:rFonts w:eastAsia="Times New Roman"/>
          <w:lang w:eastAsia="en-MY"/>
        </w:rPr>
      </w:pPr>
      <w:r w:rsidRPr="00023FC0">
        <w:rPr>
          <w:rFonts w:eastAsia="Times New Roman"/>
          <w:lang w:eastAsia="en-MY"/>
        </w:rPr>
        <w:t xml:space="preserve">HR Admin: Hmm... better scheduling, good leave system, can send notifications... maybe can even predict when people might take leave, it’s a maybe ye not must, so we can plan better. also, the other day boss did mention about a system to track our car’s mileage and when is the next service appointment date. This issue has occurred several times already, staff </w:t>
      </w:r>
      <w:proofErr w:type="spellStart"/>
      <w:r w:rsidRPr="00023FC0">
        <w:rPr>
          <w:rFonts w:eastAsia="Times New Roman"/>
          <w:lang w:eastAsia="en-MY"/>
        </w:rPr>
        <w:t>nak</w:t>
      </w:r>
      <w:proofErr w:type="spellEnd"/>
      <w:r w:rsidRPr="00023FC0">
        <w:rPr>
          <w:rFonts w:eastAsia="Times New Roman"/>
          <w:lang w:eastAsia="en-MY"/>
        </w:rPr>
        <w:t xml:space="preserve"> outstation, check </w:t>
      </w:r>
      <w:proofErr w:type="spellStart"/>
      <w:r w:rsidRPr="00023FC0">
        <w:rPr>
          <w:rFonts w:eastAsia="Times New Roman"/>
          <w:lang w:eastAsia="en-MY"/>
        </w:rPr>
        <w:t>kereta</w:t>
      </w:r>
      <w:proofErr w:type="spellEnd"/>
      <w:r w:rsidRPr="00023FC0">
        <w:rPr>
          <w:rFonts w:eastAsia="Times New Roman"/>
          <w:lang w:eastAsia="en-MY"/>
        </w:rPr>
        <w:t xml:space="preserve">, </w:t>
      </w:r>
      <w:proofErr w:type="spellStart"/>
      <w:r w:rsidRPr="00023FC0">
        <w:rPr>
          <w:rFonts w:eastAsia="Times New Roman"/>
          <w:lang w:eastAsia="en-MY"/>
        </w:rPr>
        <w:t>kereta</w:t>
      </w:r>
      <w:proofErr w:type="spellEnd"/>
      <w:r w:rsidRPr="00023FC0">
        <w:rPr>
          <w:rFonts w:eastAsia="Times New Roman"/>
          <w:lang w:eastAsia="en-MY"/>
        </w:rPr>
        <w:t xml:space="preserve"> </w:t>
      </w:r>
      <w:proofErr w:type="spellStart"/>
      <w:r w:rsidRPr="00023FC0">
        <w:rPr>
          <w:rFonts w:eastAsia="Times New Roman"/>
          <w:lang w:eastAsia="en-MY"/>
        </w:rPr>
        <w:t>kena</w:t>
      </w:r>
      <w:proofErr w:type="spellEnd"/>
      <w:r w:rsidRPr="00023FC0">
        <w:rPr>
          <w:rFonts w:eastAsia="Times New Roman"/>
          <w:lang w:eastAsia="en-MY"/>
        </w:rPr>
        <w:t xml:space="preserve"> service </w:t>
      </w:r>
      <w:proofErr w:type="spellStart"/>
      <w:r w:rsidRPr="00023FC0">
        <w:rPr>
          <w:rFonts w:eastAsia="Times New Roman"/>
          <w:lang w:eastAsia="en-MY"/>
        </w:rPr>
        <w:t>pulak</w:t>
      </w:r>
      <w:proofErr w:type="spellEnd"/>
      <w:r w:rsidRPr="00023FC0">
        <w:rPr>
          <w:rFonts w:eastAsia="Times New Roman"/>
          <w:lang w:eastAsia="en-MY"/>
        </w:rPr>
        <w:t xml:space="preserve"> dah Tangguh </w:t>
      </w:r>
      <w:proofErr w:type="spellStart"/>
      <w:r w:rsidRPr="00023FC0">
        <w:rPr>
          <w:rFonts w:eastAsia="Times New Roman"/>
          <w:lang w:eastAsia="en-MY"/>
        </w:rPr>
        <w:t>kerja</w:t>
      </w:r>
      <w:proofErr w:type="spellEnd"/>
      <w:r w:rsidRPr="00023FC0">
        <w:rPr>
          <w:rFonts w:eastAsia="Times New Roman"/>
          <w:lang w:eastAsia="en-MY"/>
        </w:rPr>
        <w:t xml:space="preserve"> kat situ.</w:t>
      </w:r>
    </w:p>
    <w:p w14:paraId="0570EB3F" w14:textId="77777777" w:rsidR="00023FC0" w:rsidRPr="00023FC0" w:rsidRDefault="00023FC0" w:rsidP="004546E7">
      <w:pPr>
        <w:pStyle w:val="UNITENParagraph"/>
        <w:rPr>
          <w:rFonts w:eastAsia="Times New Roman"/>
          <w:lang w:eastAsia="en-MY"/>
        </w:rPr>
      </w:pPr>
      <w:r w:rsidRPr="00023FC0">
        <w:rPr>
          <w:rFonts w:eastAsia="Times New Roman"/>
          <w:lang w:eastAsia="en-MY"/>
        </w:rPr>
        <w:t>Interviewer: What about using NFC? Do you think it is good or not?</w:t>
      </w:r>
    </w:p>
    <w:p w14:paraId="57FD8E14" w14:textId="77777777" w:rsidR="00023FC0" w:rsidRPr="00023FC0" w:rsidRDefault="00023FC0" w:rsidP="004546E7">
      <w:pPr>
        <w:pStyle w:val="UNITENParagraph"/>
        <w:rPr>
          <w:rFonts w:eastAsia="Times New Roman"/>
          <w:lang w:eastAsia="en-MY"/>
        </w:rPr>
      </w:pPr>
      <w:r w:rsidRPr="00023FC0">
        <w:rPr>
          <w:rFonts w:eastAsia="Times New Roman"/>
          <w:lang w:eastAsia="en-MY"/>
        </w:rPr>
        <w:lastRenderedPageBreak/>
        <w:t xml:space="preserve">HR Admin: Hmm... I think it should be okay. Seems more accurate and secure. But must make sure everyone knows how to use, and should not be too expensive. Then using </w:t>
      </w:r>
      <w:proofErr w:type="spellStart"/>
      <w:r w:rsidRPr="00023FC0">
        <w:rPr>
          <w:rFonts w:eastAsia="Times New Roman"/>
          <w:lang w:eastAsia="en-MY"/>
        </w:rPr>
        <w:t>nfc</w:t>
      </w:r>
      <w:proofErr w:type="spellEnd"/>
      <w:r w:rsidRPr="00023FC0">
        <w:rPr>
          <w:rFonts w:eastAsia="Times New Roman"/>
          <w:lang w:eastAsia="en-MY"/>
        </w:rPr>
        <w:t xml:space="preserve"> can track attendance for those who are on site also.</w:t>
      </w:r>
    </w:p>
    <w:p w14:paraId="35407CF5" w14:textId="77777777" w:rsidR="00023FC0" w:rsidRPr="00023FC0" w:rsidRDefault="00023FC0" w:rsidP="004546E7">
      <w:pPr>
        <w:pStyle w:val="UNITENParagraph"/>
        <w:rPr>
          <w:rFonts w:eastAsia="Times New Roman"/>
          <w:lang w:eastAsia="en-MY"/>
        </w:rPr>
      </w:pPr>
      <w:r w:rsidRPr="00023FC0">
        <w:rPr>
          <w:rFonts w:eastAsia="Times New Roman"/>
          <w:lang w:eastAsia="en-MY"/>
        </w:rPr>
        <w:t>Interviewer: Can you tell me about the different people who will use the system?</w:t>
      </w:r>
    </w:p>
    <w:p w14:paraId="06069C8C" w14:textId="77777777" w:rsidR="00023FC0" w:rsidRPr="00023FC0" w:rsidRDefault="00023FC0" w:rsidP="004546E7">
      <w:pPr>
        <w:pStyle w:val="UNITENParagraph"/>
        <w:rPr>
          <w:rFonts w:eastAsia="Times New Roman"/>
          <w:lang w:eastAsia="en-MY"/>
        </w:rPr>
      </w:pPr>
      <w:r w:rsidRPr="00023FC0">
        <w:rPr>
          <w:rFonts w:eastAsia="Times New Roman"/>
          <w:lang w:eastAsia="en-MY"/>
        </w:rPr>
        <w:t>HR Admin: Sure, Got employees, managers, and then us HR people. Employees want to clock in/out easily, see their own records, apply for leave, all that. Managers want to see their team punya attendance, approve leave, and get reports. And HR, we need to control everything, make sure everything running smoothly add and delete employees like that.</w:t>
      </w:r>
    </w:p>
    <w:p w14:paraId="46B05CA8" w14:textId="77777777" w:rsidR="00023FC0" w:rsidRPr="00023FC0" w:rsidRDefault="00023FC0" w:rsidP="004546E7">
      <w:pPr>
        <w:pStyle w:val="UNITENParagraph"/>
        <w:rPr>
          <w:rFonts w:eastAsia="Times New Roman"/>
          <w:lang w:eastAsia="en-MY"/>
        </w:rPr>
      </w:pPr>
      <w:r w:rsidRPr="00023FC0">
        <w:rPr>
          <w:rFonts w:eastAsia="Times New Roman"/>
          <w:lang w:eastAsia="en-MY"/>
        </w:rPr>
        <w:t>Interviewer: Okay, last question. Can the managers and HR create separate attendance lists for different groups of employees?</w:t>
      </w:r>
    </w:p>
    <w:p w14:paraId="76DF82E7" w14:textId="77777777" w:rsidR="00023FC0" w:rsidRPr="00023FC0" w:rsidRDefault="00023FC0" w:rsidP="004546E7">
      <w:pPr>
        <w:pStyle w:val="UNITENParagraph"/>
        <w:rPr>
          <w:rFonts w:eastAsia="Times New Roman"/>
          <w:lang w:eastAsia="en-MY"/>
        </w:rPr>
      </w:pPr>
      <w:r w:rsidRPr="00023FC0">
        <w:rPr>
          <w:rFonts w:eastAsia="Times New Roman"/>
          <w:lang w:eastAsia="en-MY"/>
        </w:rPr>
        <w:t>HR Admin: Wah, that would be very good! Can track people who work outside, special projects, all that. Very useful!</w:t>
      </w:r>
    </w:p>
    <w:p w14:paraId="77ADCB01" w14:textId="77777777" w:rsidR="00023FC0" w:rsidRPr="00023FC0" w:rsidRDefault="00023FC0" w:rsidP="004546E7">
      <w:pPr>
        <w:pStyle w:val="UNITENParagraph"/>
        <w:rPr>
          <w:rFonts w:eastAsia="Times New Roman"/>
          <w:lang w:eastAsia="en-MY"/>
        </w:rPr>
      </w:pPr>
      <w:r w:rsidRPr="00023FC0">
        <w:rPr>
          <w:rFonts w:eastAsia="Times New Roman"/>
          <w:lang w:eastAsia="en-MY"/>
        </w:rPr>
        <w:t>Interviewer: Okay, I think that's all for now. Thank you so much for your time!</w:t>
      </w:r>
    </w:p>
    <w:p w14:paraId="560D81A4" w14:textId="220F451C" w:rsidR="00000710" w:rsidRPr="00385C06" w:rsidRDefault="00023FC0" w:rsidP="004546E7">
      <w:pPr>
        <w:pStyle w:val="UNITENParagraph"/>
        <w:rPr>
          <w:rFonts w:ascii="Calibri" w:eastAsia="Calibri" w:hAnsi="Calibri"/>
        </w:rPr>
      </w:pPr>
      <w:r w:rsidRPr="00023FC0">
        <w:rPr>
          <w:rFonts w:eastAsia="Times New Roman"/>
          <w:lang w:eastAsia="en-MY"/>
        </w:rPr>
        <w:t>HR Admin: No problem, good luck with your project, feel free to ask me anything.</w:t>
      </w:r>
    </w:p>
    <w:p w14:paraId="26B839B1" w14:textId="77777777" w:rsidR="007B1A8B" w:rsidRDefault="007B1A8B" w:rsidP="007B1A8B"/>
    <w:p w14:paraId="3CADE20A" w14:textId="77777777" w:rsidR="007B1A8B" w:rsidRPr="007B1A8B" w:rsidRDefault="007B1A8B" w:rsidP="007B1A8B"/>
    <w:p w14:paraId="7E99C937" w14:textId="3A7A6A9F" w:rsidR="002A72C2" w:rsidRPr="00A745F2" w:rsidRDefault="007B1A8B" w:rsidP="007B1A8B">
      <w:pPr>
        <w:pStyle w:val="Heading3"/>
        <w:spacing w:after="240"/>
      </w:pPr>
      <w:bookmarkStart w:id="52" w:name="_Toc187505584"/>
      <w:r>
        <w:t>Observation</w:t>
      </w:r>
      <w:bookmarkEnd w:id="52"/>
    </w:p>
    <w:p w14:paraId="6CC93F6F" w14:textId="4DFA90F7" w:rsidR="002A72C2" w:rsidRDefault="007B1A8B" w:rsidP="004546E7">
      <w:pPr>
        <w:pStyle w:val="UNITENParagraph"/>
      </w:pPr>
      <w:r>
        <w:t>During my industrial training at Tumpat Solutions for 12 weeks.</w:t>
      </w:r>
      <w:r w:rsidR="001B1C3B">
        <w:t xml:space="preserve"> I observed how does the attendance systems works, from registering my biometrics to recording attendance daily</w:t>
      </w:r>
      <w:r w:rsidR="000A5DE5">
        <w:t>, also following my supervisor to site. It is proven, that all of the problems state</w:t>
      </w:r>
      <w:r w:rsidR="00845CD1">
        <w:t>d in chapter one</w:t>
      </w:r>
      <w:r w:rsidR="000A5DE5">
        <w:t xml:space="preserve"> was true</w:t>
      </w:r>
      <w:r w:rsidR="00F107CA">
        <w:t>.</w:t>
      </w:r>
      <w:r w:rsidR="00CA7093" w:rsidRPr="00CA7093">
        <w:t xml:space="preserve"> </w:t>
      </w:r>
      <w:r w:rsidR="00CA7093">
        <w:t xml:space="preserve">The observation that employees struggle with the biometric scanner has led to the requirement for an alternative attendance tracking method, such as </w:t>
      </w:r>
      <w:r w:rsidR="00244761">
        <w:t>mobile application. Moreover, t</w:t>
      </w:r>
      <w:r w:rsidR="00CA7093">
        <w:t>he need for better reporting and analytics has been translated into specific requirements for the system's reporting module.</w:t>
      </w:r>
    </w:p>
    <w:p w14:paraId="31DFFBD4" w14:textId="3D92F6D1" w:rsidR="002A72C2" w:rsidRDefault="001330AA" w:rsidP="004E0A69">
      <w:pPr>
        <w:pStyle w:val="Heading2"/>
      </w:pPr>
      <w:bookmarkStart w:id="53" w:name="_Toc187505585"/>
      <w:r>
        <w:lastRenderedPageBreak/>
        <w:t>Requirement’s analysis</w:t>
      </w:r>
      <w:bookmarkEnd w:id="53"/>
    </w:p>
    <w:p w14:paraId="24100B5B" w14:textId="519A9EA9" w:rsidR="00080228" w:rsidRDefault="004E0A69" w:rsidP="004546E7">
      <w:pPr>
        <w:pStyle w:val="UNITENParagraph"/>
      </w:pPr>
      <w:r>
        <w:t xml:space="preserve">This section details the analysis conducted on the gathered requirements to ensure they are clear, complete, consistent, and </w:t>
      </w:r>
      <w:r>
        <w:t>perfect</w:t>
      </w:r>
      <w:r w:rsidR="002A3D20">
        <w:t xml:space="preserve"> fit</w:t>
      </w:r>
      <w:r>
        <w:t xml:space="preserve"> for Tap and Track attendance tracking system. The requirements were prioritized based on their importance to core functionality, legal compliance, and user needs. High priority was given to accurate attendance tracking, data security, and adherence to laws and data privacy regulations</w:t>
      </w:r>
      <w:r w:rsidR="000D6DC8">
        <w:t xml:space="preserve"> in Malaysia</w:t>
      </w:r>
      <w:r w:rsidR="00080228">
        <w:t>.</w:t>
      </w:r>
      <w:r>
        <w:t xml:space="preserve"> Features like advanced reporting and analytics were deemed lower priority and considered potential future enhancements.</w:t>
      </w:r>
    </w:p>
    <w:p w14:paraId="7A0135BA" w14:textId="6F4B6532" w:rsidR="003E735B" w:rsidRDefault="00080228" w:rsidP="004546E7">
      <w:pPr>
        <w:pStyle w:val="UNITENParagraph"/>
      </w:pPr>
      <w:r>
        <w:t>The cost of implementing core features aligned with the project budget, ensuring economic feasibility. Operationally, the system was considered highly feasible due to its compatibility with the company's existing IT infrastructure and minimal maintenance needs.</w:t>
      </w:r>
    </w:p>
    <w:p w14:paraId="709284C4" w14:textId="02E40FEE" w:rsidR="003E735B" w:rsidRPr="003E735B" w:rsidRDefault="00972AE8" w:rsidP="004546E7">
      <w:pPr>
        <w:pStyle w:val="UNITENParagraph"/>
        <w:sectPr w:rsidR="003E735B" w:rsidRPr="003E735B" w:rsidSect="00B660FD">
          <w:pgSz w:w="11906" w:h="16838"/>
          <w:pgMar w:top="1440" w:right="1440" w:bottom="1440" w:left="1985" w:header="706" w:footer="432" w:gutter="0"/>
          <w:cols w:space="708"/>
          <w:docGrid w:linePitch="360"/>
        </w:sectPr>
      </w:pPr>
      <w:r w:rsidRPr="00972AE8">
        <w:t>A traceability matrix will be used to maintain clear links between requirements, design elements, and test cases throughout the development process. This ensures that all requirements are addressed and that the final system meets the needs of the company and its users.</w:t>
      </w:r>
    </w:p>
    <w:p w14:paraId="3FFC555B" w14:textId="71A01F53" w:rsidR="0052147A" w:rsidRDefault="009660B6" w:rsidP="00BA1AFE">
      <w:pPr>
        <w:pStyle w:val="Heading1"/>
      </w:pPr>
      <w:r>
        <w:lastRenderedPageBreak/>
        <w:br/>
      </w:r>
      <w:r w:rsidR="0083280C">
        <w:br/>
      </w:r>
      <w:r>
        <w:br/>
      </w:r>
      <w:bookmarkStart w:id="54" w:name="_Toc187505586"/>
      <w:r w:rsidR="00FA28AB">
        <w:t>DESIGN</w:t>
      </w:r>
      <w:bookmarkEnd w:id="54"/>
      <w:r>
        <w:t xml:space="preserve"> </w:t>
      </w:r>
    </w:p>
    <w:p w14:paraId="6F86D1DF" w14:textId="6A088E3C" w:rsidR="00FA28AB" w:rsidRPr="00FA28AB" w:rsidRDefault="009660B6" w:rsidP="002821A7">
      <w:pPr>
        <w:pStyle w:val="Heading2"/>
      </w:pPr>
      <w:bookmarkStart w:id="55" w:name="_Toc510682737"/>
      <w:bookmarkStart w:id="56" w:name="_Toc187505587"/>
      <w:r>
        <w:t>Introduction</w:t>
      </w:r>
      <w:bookmarkEnd w:id="55"/>
      <w:bookmarkEnd w:id="56"/>
    </w:p>
    <w:p w14:paraId="1C693C5B" w14:textId="5E72D9EE" w:rsidR="00FA28AB" w:rsidRPr="00FA28AB" w:rsidRDefault="005600D8" w:rsidP="004546E7">
      <w:pPr>
        <w:pStyle w:val="UNITENParagraph"/>
      </w:pPr>
      <w:r w:rsidRPr="005600D8">
        <w:t xml:space="preserve">This chapter details the design of the "Tap and Track" attendance tracking system, outlining the key architectural decisions, user interface considerations, and database structure. The design process has been guided by the requirements elicited and </w:t>
      </w:r>
      <w:r w:rsidR="00A111C1" w:rsidRPr="005600D8">
        <w:t>analysed</w:t>
      </w:r>
      <w:r w:rsidRPr="005600D8">
        <w:t xml:space="preserve"> in the previous chapter, with a focus on creating a system that is user-friendly, efficient, secure, and scalable.</w:t>
      </w:r>
    </w:p>
    <w:p w14:paraId="21ACDF62" w14:textId="5B8E787E" w:rsidR="005600D8" w:rsidRPr="005600D8" w:rsidRDefault="00FB0001" w:rsidP="005600D8">
      <w:pPr>
        <w:pStyle w:val="Heading2"/>
      </w:pPr>
      <w:bookmarkStart w:id="57" w:name="_Toc187505588"/>
      <w:r>
        <w:t xml:space="preserve">System </w:t>
      </w:r>
      <w:r w:rsidR="00A111C1" w:rsidRPr="00A111C1">
        <w:t>Architecture</w:t>
      </w:r>
      <w:bookmarkEnd w:id="57"/>
    </w:p>
    <w:p w14:paraId="70DE0B7C" w14:textId="77777777" w:rsidR="00BA5C1A" w:rsidRDefault="00D94562" w:rsidP="00BA5C1A">
      <w:pPr>
        <w:pStyle w:val="NormalWeb"/>
        <w:keepNext/>
        <w:jc w:val="center"/>
      </w:pPr>
      <w:r>
        <w:rPr>
          <w:noProof/>
        </w:rPr>
        <w:drawing>
          <wp:inline distT="0" distB="0" distL="0" distR="0" wp14:anchorId="039ED2E7" wp14:editId="152034BB">
            <wp:extent cx="3009900" cy="41154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35619" cy="4150627"/>
                    </a:xfrm>
                    <a:prstGeom prst="rect">
                      <a:avLst/>
                    </a:prstGeom>
                    <a:noFill/>
                    <a:ln>
                      <a:noFill/>
                    </a:ln>
                  </pic:spPr>
                </pic:pic>
              </a:graphicData>
            </a:graphic>
          </wp:inline>
        </w:drawing>
      </w:r>
    </w:p>
    <w:p w14:paraId="3DC6804C" w14:textId="39FA4AF8" w:rsidR="00B42119" w:rsidRDefault="00BA5C1A" w:rsidP="00523856">
      <w:pPr>
        <w:pStyle w:val="CaptionforUNITENleft"/>
      </w:pPr>
      <w:bookmarkStart w:id="58" w:name="_Toc187503051"/>
      <w:bookmarkStart w:id="59" w:name="_Toc187505442"/>
      <w:r>
        <w:t xml:space="preserve">Figure </w:t>
      </w:r>
      <w:r w:rsidR="00523856">
        <w:fldChar w:fldCharType="begin"/>
      </w:r>
      <w:r w:rsidR="00523856">
        <w:instrText xml:space="preserve"> STYLEREF 2 \s </w:instrText>
      </w:r>
      <w:r w:rsidR="00523856">
        <w:fldChar w:fldCharType="separate"/>
      </w:r>
      <w:r w:rsidR="00523856">
        <w:t>4.2</w:t>
      </w:r>
      <w:r w:rsidR="00523856">
        <w:fldChar w:fldCharType="end"/>
      </w:r>
      <w:r w:rsidR="00523856">
        <w:t>.</w:t>
      </w:r>
      <w:r w:rsidR="00523856">
        <w:fldChar w:fldCharType="begin"/>
      </w:r>
      <w:r w:rsidR="00523856">
        <w:instrText xml:space="preserve"> SEQ Figure \* ARABIC \s 2 </w:instrText>
      </w:r>
      <w:r w:rsidR="00523856">
        <w:fldChar w:fldCharType="separate"/>
      </w:r>
      <w:r w:rsidR="00523856">
        <w:t>1</w:t>
      </w:r>
      <w:r w:rsidR="00523856">
        <w:fldChar w:fldCharType="end"/>
      </w:r>
      <w:r>
        <w:t xml:space="preserve"> Use Case Diagram</w:t>
      </w:r>
      <w:bookmarkEnd w:id="58"/>
      <w:bookmarkEnd w:id="59"/>
    </w:p>
    <w:p w14:paraId="1010DB5B" w14:textId="77777777" w:rsidR="00A111C1" w:rsidRDefault="00A111C1">
      <w:pPr>
        <w:spacing w:after="2765" w:line="276" w:lineRule="auto"/>
        <w:rPr>
          <w:rFonts w:cs="Times New Roman"/>
          <w:sz w:val="24"/>
        </w:rPr>
      </w:pPr>
      <w:r>
        <w:br w:type="page"/>
      </w:r>
    </w:p>
    <w:p w14:paraId="5877848F" w14:textId="593CDB1C" w:rsidR="00BA5C1A" w:rsidRPr="00BA5C1A" w:rsidRDefault="00BA5C1A" w:rsidP="004546E7">
      <w:pPr>
        <w:pStyle w:val="UNITENParagraph"/>
      </w:pPr>
      <w:r>
        <w:t xml:space="preserve">The figure </w:t>
      </w:r>
      <w:r w:rsidR="00A111C1">
        <w:t>4.2.1.1</w:t>
      </w:r>
      <w:r>
        <w:t xml:space="preserve"> shows Use case diagram</w:t>
      </w:r>
      <w:r w:rsidR="0008474B">
        <w:t>. It</w:t>
      </w:r>
      <w:r w:rsidR="004715D2">
        <w:t xml:space="preserve"> </w:t>
      </w:r>
      <w:r w:rsidR="004715D2">
        <w:t xml:space="preserve">provides a visual representation of the interactions between users and 'Tap and Track' attendance tracking system. It </w:t>
      </w:r>
      <w:r w:rsidR="0008474B">
        <w:t xml:space="preserve">also </w:t>
      </w:r>
      <w:r w:rsidR="00A111C1">
        <w:t>visualises</w:t>
      </w:r>
      <w:r w:rsidR="0008474B">
        <w:t xml:space="preserve"> the interactions between users and the system. This diagram helped to identify the key functionalities and clarify the roles and responsibilities of different user types</w:t>
      </w:r>
      <w:r w:rsidR="0008474B">
        <w:t>.</w:t>
      </w:r>
    </w:p>
    <w:p w14:paraId="613AC56A" w14:textId="71542E90" w:rsidR="0071377E" w:rsidRDefault="00FA41FA" w:rsidP="00A111C1">
      <w:pPr>
        <w:pStyle w:val="Heading2"/>
      </w:pPr>
      <w:bookmarkStart w:id="60" w:name="_Toc187505589"/>
      <w:r>
        <w:t>Database Design</w:t>
      </w:r>
      <w:bookmarkEnd w:id="60"/>
    </w:p>
    <w:p w14:paraId="212096F8" w14:textId="44754756" w:rsidR="003C7DA0" w:rsidRPr="003C7DA0" w:rsidRDefault="003C7DA0" w:rsidP="003C7DA0">
      <w:pPr>
        <w:pStyle w:val="Heading4"/>
      </w:pPr>
      <w:proofErr w:type="spellStart"/>
      <w:r>
        <w:t>Entitiy</w:t>
      </w:r>
      <w:proofErr w:type="spellEnd"/>
      <w:r>
        <w:t xml:space="preserve"> Relationship Diagram</w:t>
      </w:r>
    </w:p>
    <w:p w14:paraId="2F80520B" w14:textId="77777777" w:rsidR="003C7DA0" w:rsidRDefault="0071377E" w:rsidP="004546E7">
      <w:pPr>
        <w:pStyle w:val="UNITENParagraph"/>
      </w:pPr>
      <w:r>
        <w:rPr>
          <w:noProof/>
        </w:rPr>
        <w:drawing>
          <wp:inline distT="0" distB="0" distL="0" distR="0" wp14:anchorId="79E4D9FD" wp14:editId="2A49C308">
            <wp:extent cx="4029075" cy="58291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5593"/>
                    <a:stretch/>
                  </pic:blipFill>
                  <pic:spPr bwMode="auto">
                    <a:xfrm>
                      <a:off x="0" y="0"/>
                      <a:ext cx="4029075" cy="5829122"/>
                    </a:xfrm>
                    <a:prstGeom prst="rect">
                      <a:avLst/>
                    </a:prstGeom>
                    <a:noFill/>
                    <a:ln>
                      <a:noFill/>
                    </a:ln>
                    <a:extLst>
                      <a:ext uri="{53640926-AAD7-44D8-BBD7-CCE9431645EC}">
                        <a14:shadowObscured xmlns:a14="http://schemas.microsoft.com/office/drawing/2010/main"/>
                      </a:ext>
                    </a:extLst>
                  </pic:spPr>
                </pic:pic>
              </a:graphicData>
            </a:graphic>
          </wp:inline>
        </w:drawing>
      </w:r>
    </w:p>
    <w:p w14:paraId="5B8BBB5D" w14:textId="441DBED8" w:rsidR="0071377E" w:rsidRDefault="003C7DA0" w:rsidP="00523856">
      <w:pPr>
        <w:pStyle w:val="CaptionforFigureUNITEN"/>
      </w:pPr>
      <w:bookmarkStart w:id="61" w:name="_Toc187503052"/>
      <w:bookmarkStart w:id="62" w:name="_Toc187505443"/>
      <w:r>
        <w:t xml:space="preserve">Figure </w:t>
      </w:r>
      <w:r w:rsidR="00523856">
        <w:fldChar w:fldCharType="begin"/>
      </w:r>
      <w:r w:rsidR="00523856">
        <w:instrText xml:space="preserve"> STYLEREF 2 \s </w:instrText>
      </w:r>
      <w:r w:rsidR="00523856">
        <w:fldChar w:fldCharType="separate"/>
      </w:r>
      <w:r w:rsidR="00523856">
        <w:t>4.3</w:t>
      </w:r>
      <w:r w:rsidR="00523856">
        <w:fldChar w:fldCharType="end"/>
      </w:r>
      <w:r w:rsidR="00523856">
        <w:t>.</w:t>
      </w:r>
      <w:r w:rsidR="00523856">
        <w:fldChar w:fldCharType="begin"/>
      </w:r>
      <w:r w:rsidR="00523856">
        <w:instrText xml:space="preserve"> SEQ Figure \* ARABIC \s 2 </w:instrText>
      </w:r>
      <w:r w:rsidR="00523856">
        <w:fldChar w:fldCharType="separate"/>
      </w:r>
      <w:r w:rsidR="00523856">
        <w:t>1</w:t>
      </w:r>
      <w:r w:rsidR="00523856">
        <w:fldChar w:fldCharType="end"/>
      </w:r>
      <w:r>
        <w:t xml:space="preserve"> Entity Relationship Diagram</w:t>
      </w:r>
      <w:bookmarkEnd w:id="61"/>
      <w:bookmarkEnd w:id="62"/>
    </w:p>
    <w:p w14:paraId="13D7C0BA" w14:textId="61E885DD" w:rsidR="003C7DA0" w:rsidRDefault="00471656" w:rsidP="004546E7">
      <w:pPr>
        <w:pStyle w:val="UNITENParagraph"/>
      </w:pPr>
      <w:r>
        <w:t xml:space="preserve">Figure 4.2.2.1 shows the ERD that </w:t>
      </w:r>
      <w:r w:rsidRPr="00471656">
        <w:t xml:space="preserve">illustrates the core entities of the system, including Employee, </w:t>
      </w:r>
      <w:proofErr w:type="spellStart"/>
      <w:r w:rsidRPr="00471656">
        <w:t>AttendanceRecords</w:t>
      </w:r>
      <w:proofErr w:type="spellEnd"/>
      <w:r w:rsidRPr="00471656">
        <w:t xml:space="preserve">, </w:t>
      </w:r>
      <w:proofErr w:type="spellStart"/>
      <w:r w:rsidRPr="00471656">
        <w:t>LeaveRequest</w:t>
      </w:r>
      <w:proofErr w:type="spellEnd"/>
      <w:r w:rsidRPr="00471656">
        <w:t xml:space="preserve">, and </w:t>
      </w:r>
      <w:proofErr w:type="spellStart"/>
      <w:r w:rsidRPr="00471656">
        <w:t>VehicleMileage</w:t>
      </w:r>
      <w:proofErr w:type="spellEnd"/>
      <w:r w:rsidRPr="00471656">
        <w:t>. The relationships between these entities are represented using standard Crow's Foot notation, indicating the cardinality and participation constraints.</w:t>
      </w:r>
    </w:p>
    <w:p w14:paraId="66EF89B3" w14:textId="625E909D" w:rsidR="00003732" w:rsidRDefault="00AB6270" w:rsidP="00003732">
      <w:pPr>
        <w:pStyle w:val="Heading4"/>
      </w:pPr>
      <w:r>
        <w:t>Database Normalization</w:t>
      </w:r>
    </w:p>
    <w:p w14:paraId="21922EF0" w14:textId="098E060B" w:rsidR="00797748" w:rsidRPr="00797748" w:rsidRDefault="00FF1344" w:rsidP="004546E7">
      <w:pPr>
        <w:pStyle w:val="UNITENParagraph"/>
      </w:pPr>
      <w:r>
        <w:t xml:space="preserve">The database design is </w:t>
      </w:r>
      <w:r w:rsidR="0021398E">
        <w:t>applying</w:t>
      </w:r>
      <w:r w:rsidR="006B0095">
        <w:t xml:space="preserve"> the third level of normalization in database. The third level makes the data stored inside the database </w:t>
      </w:r>
      <w:r w:rsidR="0021398E">
        <w:t xml:space="preserve">easier to manage and update the data. Next it would </w:t>
      </w:r>
      <w:r w:rsidR="00D806BA">
        <w:t xml:space="preserve">minimize data redundancy as it will reduce any duplication data in the database. Lastly, </w:t>
      </w:r>
      <w:r w:rsidR="002F1231">
        <w:t>this level ensures all the data is consistent and accurate.</w:t>
      </w:r>
    </w:p>
    <w:p w14:paraId="60E92F38" w14:textId="0F5376C7" w:rsidR="00286BF1" w:rsidRDefault="00235850" w:rsidP="00A111C1">
      <w:pPr>
        <w:pStyle w:val="Heading2"/>
      </w:pPr>
      <w:bookmarkStart w:id="63" w:name="_Toc187505590"/>
      <w:r>
        <w:t>System Design</w:t>
      </w:r>
      <w:bookmarkEnd w:id="63"/>
    </w:p>
    <w:p w14:paraId="0B91B9D5" w14:textId="77777777" w:rsidR="00523856" w:rsidRDefault="00AB3BD5" w:rsidP="00523856">
      <w:pPr>
        <w:pStyle w:val="Source"/>
        <w:keepNext/>
      </w:pPr>
      <w:r>
        <w:rPr>
          <w:noProof/>
        </w:rPr>
        <w:drawing>
          <wp:inline distT="0" distB="0" distL="0" distR="0" wp14:anchorId="0C83BF9D" wp14:editId="7023B8A2">
            <wp:extent cx="5721985" cy="3553554"/>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893" cy="3555360"/>
                    </a:xfrm>
                    <a:prstGeom prst="rect">
                      <a:avLst/>
                    </a:prstGeom>
                    <a:noFill/>
                    <a:ln>
                      <a:noFill/>
                    </a:ln>
                  </pic:spPr>
                </pic:pic>
              </a:graphicData>
            </a:graphic>
          </wp:inline>
        </w:drawing>
      </w:r>
    </w:p>
    <w:p w14:paraId="15A679E1" w14:textId="7C3283B1" w:rsidR="00856DFA" w:rsidRDefault="00523856" w:rsidP="00523856">
      <w:pPr>
        <w:pStyle w:val="CaptionforTableUNITENcenter"/>
      </w:pPr>
      <w:bookmarkStart w:id="64" w:name="_Toc187505444"/>
      <w:r>
        <w:t xml:space="preserve">Figure </w:t>
      </w:r>
      <w:r>
        <w:fldChar w:fldCharType="begin"/>
      </w:r>
      <w:r>
        <w:instrText xml:space="preserve"> STYLEREF 2 \s </w:instrText>
      </w:r>
      <w:r>
        <w:fldChar w:fldCharType="separate"/>
      </w:r>
      <w:r>
        <w:t>4.4</w:t>
      </w:r>
      <w:r>
        <w:fldChar w:fldCharType="end"/>
      </w:r>
      <w:r>
        <w:t>.</w:t>
      </w:r>
      <w:r>
        <w:fldChar w:fldCharType="begin"/>
      </w:r>
      <w:r>
        <w:instrText xml:space="preserve"> SEQ Figure \* ARABIC \s 2 </w:instrText>
      </w:r>
      <w:r>
        <w:fldChar w:fldCharType="separate"/>
      </w:r>
      <w:r>
        <w:t>1</w:t>
      </w:r>
      <w:r>
        <w:fldChar w:fldCharType="end"/>
      </w:r>
      <w:r>
        <w:t xml:space="preserve"> Screen Map</w:t>
      </w:r>
      <w:bookmarkEnd w:id="64"/>
    </w:p>
    <w:p w14:paraId="121DE0E7" w14:textId="49477933" w:rsidR="00235850" w:rsidRDefault="00856DFA" w:rsidP="004546E7">
      <w:pPr>
        <w:pStyle w:val="UNITENParagraph"/>
        <w:rPr>
          <w:lang w:val="en-GB"/>
        </w:rPr>
      </w:pPr>
      <w:r>
        <w:rPr>
          <w:lang w:val="en-GB"/>
        </w:rPr>
        <w:t>Figure 4</w:t>
      </w:r>
      <w:r w:rsidR="00523856">
        <w:rPr>
          <w:lang w:val="en-GB"/>
        </w:rPr>
        <w:t>.4.</w:t>
      </w:r>
      <w:r>
        <w:rPr>
          <w:lang w:val="en-GB"/>
        </w:rPr>
        <w:t xml:space="preserve">1 shows the screen map of the system, </w:t>
      </w:r>
      <w:r w:rsidR="00AB3BD5">
        <w:rPr>
          <w:lang w:val="en-GB"/>
        </w:rPr>
        <w:t>firstly</w:t>
      </w:r>
      <w:r>
        <w:rPr>
          <w:lang w:val="en-GB"/>
        </w:rPr>
        <w:t xml:space="preserve"> users will log in </w:t>
      </w:r>
      <w:r w:rsidR="00FE008D">
        <w:rPr>
          <w:lang w:val="en-GB"/>
        </w:rPr>
        <w:t xml:space="preserve">via email and password. Then it will redirect to respective dashboard. For employee, they can record attendance, view attendance on the dashboard. Next, they could navigate to the </w:t>
      </w:r>
      <w:r w:rsidR="00FE008D">
        <w:rPr>
          <w:lang w:val="en-GB"/>
        </w:rPr>
        <w:lastRenderedPageBreak/>
        <w:t>update and view mileage page. They also can navigate to request leave page. Lastly, they could navigate to edit their own data page.</w:t>
      </w:r>
    </w:p>
    <w:p w14:paraId="675350FB" w14:textId="03779CEC" w:rsidR="001B5B7E" w:rsidRDefault="001B5B7E" w:rsidP="004546E7">
      <w:pPr>
        <w:pStyle w:val="UNITENParagraph"/>
        <w:rPr>
          <w:lang w:val="en-GB"/>
        </w:rPr>
      </w:pPr>
      <w:r>
        <w:rPr>
          <w:lang w:val="en-GB"/>
        </w:rPr>
        <w:t xml:space="preserve">As for manager, they will have the same access as employee but having additional three page which is approve leave, </w:t>
      </w:r>
      <w:r w:rsidR="0004632C">
        <w:rPr>
          <w:lang w:val="en-GB"/>
        </w:rPr>
        <w:t>view team attendance and create new attendance</w:t>
      </w:r>
    </w:p>
    <w:p w14:paraId="261906F2" w14:textId="2C85E9F7" w:rsidR="0004632C" w:rsidRPr="001B5B7E" w:rsidRDefault="0004632C" w:rsidP="004546E7">
      <w:pPr>
        <w:pStyle w:val="UNITENParagraph"/>
        <w:rPr>
          <w:lang w:val="en-GB"/>
        </w:rPr>
      </w:pPr>
      <w:r>
        <w:rPr>
          <w:lang w:val="en-GB"/>
        </w:rPr>
        <w:t xml:space="preserve">Lastly, for the admin, they will get the same as employee as well as 3 </w:t>
      </w:r>
      <w:r w:rsidR="00A111C1">
        <w:rPr>
          <w:lang w:val="en-GB"/>
        </w:rPr>
        <w:t>additional</w:t>
      </w:r>
      <w:r>
        <w:rPr>
          <w:lang w:val="en-GB"/>
        </w:rPr>
        <w:t xml:space="preserve"> pages which is </w:t>
      </w:r>
      <w:r w:rsidR="00F9182E">
        <w:rPr>
          <w:lang w:val="en-GB"/>
        </w:rPr>
        <w:t>view the entire company’s attendance, user management where admin could add or remove employee from the system and generate report for human resources department use.</w:t>
      </w:r>
    </w:p>
    <w:p w14:paraId="0B7D8BE9" w14:textId="77777777" w:rsidR="00FE008D" w:rsidRPr="00FE008D" w:rsidRDefault="00FE008D" w:rsidP="00FE008D">
      <w:pPr>
        <w:rPr>
          <w:lang w:val="en-GB"/>
        </w:rPr>
      </w:pPr>
    </w:p>
    <w:p w14:paraId="1C347AB1" w14:textId="77777777" w:rsidR="002552C3" w:rsidRDefault="002552C3" w:rsidP="002552C3"/>
    <w:p w14:paraId="2453869C" w14:textId="77777777" w:rsidR="002552C3" w:rsidRPr="002552C3" w:rsidRDefault="002552C3" w:rsidP="002552C3">
      <w:pPr>
        <w:sectPr w:rsidR="002552C3" w:rsidRPr="002552C3" w:rsidSect="00B660FD">
          <w:pgSz w:w="11906" w:h="16838"/>
          <w:pgMar w:top="1440" w:right="1440" w:bottom="1440" w:left="1985" w:header="706" w:footer="432" w:gutter="0"/>
          <w:cols w:space="708"/>
          <w:docGrid w:linePitch="360"/>
        </w:sectPr>
      </w:pPr>
    </w:p>
    <w:p w14:paraId="335FCBE4" w14:textId="77777777" w:rsidR="009660B6" w:rsidRDefault="009660B6" w:rsidP="00BA1AFE">
      <w:pPr>
        <w:pStyle w:val="Heading1"/>
      </w:pPr>
      <w:r>
        <w:lastRenderedPageBreak/>
        <w:br/>
      </w:r>
      <w:r w:rsidR="0083280C">
        <w:br/>
      </w:r>
      <w:r>
        <w:br/>
      </w:r>
      <w:bookmarkStart w:id="65" w:name="_Toc510682738"/>
      <w:bookmarkStart w:id="66" w:name="_Toc187505591"/>
      <w:r>
        <w:t>CONCLUSION</w:t>
      </w:r>
      <w:r w:rsidR="00C8145A">
        <w:t xml:space="preserve"> AND RECOMMENDATIONS FOR FUTURE WORK</w:t>
      </w:r>
      <w:bookmarkEnd w:id="65"/>
      <w:bookmarkEnd w:id="66"/>
    </w:p>
    <w:p w14:paraId="7D1DACA9" w14:textId="4F3B8813" w:rsidR="009660B6" w:rsidRDefault="005937F2" w:rsidP="005D3810">
      <w:pPr>
        <w:pStyle w:val="Heading2"/>
      </w:pPr>
      <w:bookmarkStart w:id="67" w:name="_Toc187505592"/>
      <w:r>
        <w:t>Conclusion</w:t>
      </w:r>
      <w:bookmarkEnd w:id="67"/>
    </w:p>
    <w:p w14:paraId="411260F3" w14:textId="04CFF344" w:rsidR="005937F2" w:rsidRPr="005937F2" w:rsidRDefault="005937F2" w:rsidP="004546E7">
      <w:pPr>
        <w:pStyle w:val="UNITENParagraph"/>
      </w:pPr>
      <w:r w:rsidRPr="005937F2">
        <w:t>This project has successfully designed and developed "Tap and Track," an attendance tracking system tailored to the specific needs of</w:t>
      </w:r>
      <w:r>
        <w:t xml:space="preserve"> Tumpat Solutions</w:t>
      </w:r>
      <w:r w:rsidRPr="005937F2">
        <w:t xml:space="preserve">. The system addresses the limitations of the existing fingerprint-based system by providing accurate time tracking, automated leave management, and efficient reporting capabilities. By incorporating </w:t>
      </w:r>
      <w:r w:rsidR="00491658">
        <w:t>mobile application</w:t>
      </w:r>
      <w:r w:rsidRPr="005937F2">
        <w:t xml:space="preserve"> and a user-friendly interface, "Tap and Track" promotes employee accountability, streamlines HR processes, and enhances overall workforce management.</w:t>
      </w:r>
    </w:p>
    <w:p w14:paraId="17BF7A84" w14:textId="6383020F" w:rsidR="005501F4" w:rsidRPr="005501F4" w:rsidRDefault="005937F2" w:rsidP="004546E7">
      <w:pPr>
        <w:pStyle w:val="UNITENParagraph"/>
        <w:sectPr w:rsidR="005501F4" w:rsidRPr="005501F4" w:rsidSect="00B660FD">
          <w:pgSz w:w="11906" w:h="16838"/>
          <w:pgMar w:top="1440" w:right="1440" w:bottom="1440" w:left="1985" w:header="706" w:footer="432" w:gutter="0"/>
          <w:cols w:space="708"/>
          <w:docGrid w:linePitch="360"/>
        </w:sectPr>
      </w:pPr>
      <w:r w:rsidRPr="005937F2">
        <w:t>The system's design adheres to the requirements elicited through interviews, observations, and analysis of the company's needs. The database design ensures data integrity and security, while the UI design prioritizes usability and accessibility for all user roles. The chosen technology stack aligns with the company's existing infrastructure and expertise, ensuring maintainability and scalability</w:t>
      </w:r>
    </w:p>
    <w:bookmarkStart w:id="68" w:name="_Toc187505593" w:displacedByCustomXml="next"/>
    <w:sdt>
      <w:sdtPr>
        <w:id w:val="-2056231307"/>
        <w:docPartObj>
          <w:docPartGallery w:val="Bibliographies"/>
          <w:docPartUnique/>
        </w:docPartObj>
      </w:sdtPr>
      <w:sdtEndPr>
        <w:rPr>
          <w:rFonts w:eastAsiaTheme="minorEastAsia" w:cstheme="minorBidi"/>
          <w:b w:val="0"/>
          <w:sz w:val="22"/>
          <w:szCs w:val="22"/>
        </w:rPr>
      </w:sdtEndPr>
      <w:sdtContent>
        <w:p w14:paraId="7EE34B7F" w14:textId="3245559B" w:rsidR="00C61090" w:rsidRPr="00523856" w:rsidRDefault="00523856" w:rsidP="00C61090">
          <w:pPr>
            <w:pStyle w:val="Heading1"/>
            <w:numPr>
              <w:ilvl w:val="0"/>
              <w:numId w:val="0"/>
            </w:numPr>
          </w:pPr>
          <w:r w:rsidRPr="00523856">
            <w:t>References</w:t>
          </w:r>
          <w:bookmarkEnd w:id="68"/>
        </w:p>
        <w:sdt>
          <w:sdtPr>
            <w:id w:val="-573587230"/>
            <w:bibliography/>
          </w:sdtPr>
          <w:sdtContent>
            <w:p w14:paraId="75BA17F7" w14:textId="77777777" w:rsidR="0025041F" w:rsidRDefault="00C61090" w:rsidP="0025041F">
              <w:pPr>
                <w:pStyle w:val="Bibliography"/>
                <w:ind w:left="720" w:hanging="720"/>
                <w:rPr>
                  <w:noProof/>
                  <w:sz w:val="24"/>
                  <w:szCs w:val="24"/>
                </w:rPr>
              </w:pPr>
              <w:r>
                <w:fldChar w:fldCharType="begin"/>
              </w:r>
              <w:r>
                <w:instrText xml:space="preserve"> BIBLIOGRAPHY </w:instrText>
              </w:r>
              <w:r>
                <w:fldChar w:fldCharType="separate"/>
              </w:r>
              <w:r w:rsidR="0025041F">
                <w:rPr>
                  <w:noProof/>
                </w:rPr>
                <w:t xml:space="preserve">Jibble. (n.d.). </w:t>
              </w:r>
              <w:r w:rsidR="0025041F">
                <w:rPr>
                  <w:i/>
                  <w:iCs/>
                  <w:noProof/>
                </w:rPr>
                <w:t>Jibble</w:t>
              </w:r>
              <w:r w:rsidR="0025041F">
                <w:rPr>
                  <w:noProof/>
                </w:rPr>
                <w:t>. Retrieved from Jibble: https://www.jibble.io</w:t>
              </w:r>
            </w:p>
            <w:p w14:paraId="7F36436E" w14:textId="77777777" w:rsidR="0025041F" w:rsidRDefault="0025041F" w:rsidP="0025041F">
              <w:pPr>
                <w:pStyle w:val="Bibliography"/>
                <w:ind w:left="720" w:hanging="720"/>
                <w:rPr>
                  <w:noProof/>
                </w:rPr>
              </w:pPr>
              <w:r>
                <w:rPr>
                  <w:noProof/>
                </w:rPr>
                <w:t xml:space="preserve">Sling. (n.d.). </w:t>
              </w:r>
              <w:r>
                <w:rPr>
                  <w:i/>
                  <w:iCs/>
                  <w:noProof/>
                </w:rPr>
                <w:t>Features</w:t>
              </w:r>
              <w:r>
                <w:rPr>
                  <w:noProof/>
                </w:rPr>
                <w:t>. Retrieved from Sling by Toast: https://getsling.com/features-2/</w:t>
              </w:r>
            </w:p>
            <w:p w14:paraId="5FC5D7F5" w14:textId="77777777" w:rsidR="0025041F" w:rsidRDefault="0025041F" w:rsidP="0025041F">
              <w:pPr>
                <w:pStyle w:val="Bibliography"/>
                <w:ind w:left="720" w:hanging="720"/>
                <w:rPr>
                  <w:noProof/>
                </w:rPr>
              </w:pPr>
              <w:r>
                <w:rPr>
                  <w:noProof/>
                </w:rPr>
                <w:t xml:space="preserve">TimeTec. (2025). </w:t>
              </w:r>
              <w:r>
                <w:rPr>
                  <w:i/>
                  <w:iCs/>
                  <w:noProof/>
                </w:rPr>
                <w:t>TimeTec</w:t>
              </w:r>
              <w:r>
                <w:rPr>
                  <w:noProof/>
                </w:rPr>
                <w:t>. Retrieved from TimeTec: https://www.timeteccloud.com</w:t>
              </w:r>
            </w:p>
            <w:p w14:paraId="70D43C2C" w14:textId="4A6F561E" w:rsidR="00C61090" w:rsidRDefault="00C61090" w:rsidP="0025041F">
              <w:r>
                <w:rPr>
                  <w:b/>
                  <w:bCs/>
                  <w:noProof/>
                </w:rPr>
                <w:fldChar w:fldCharType="end"/>
              </w:r>
            </w:p>
          </w:sdtContent>
        </w:sdt>
      </w:sdtContent>
    </w:sdt>
    <w:p w14:paraId="66D8858F" w14:textId="77777777" w:rsidR="00440E52" w:rsidRDefault="00440E52" w:rsidP="004546E7">
      <w:pPr>
        <w:pStyle w:val="UNITENParagraph"/>
      </w:pPr>
    </w:p>
    <w:p w14:paraId="1A1B3AEA" w14:textId="6B4D21B1" w:rsidR="009B218B" w:rsidRDefault="009B218B" w:rsidP="003D34CC">
      <w:pPr>
        <w:pStyle w:val="TITLEATROMANPAGES"/>
        <w:spacing w:after="480"/>
      </w:pPr>
      <w:bookmarkStart w:id="69" w:name="_Toc510682741"/>
      <w:bookmarkStart w:id="70" w:name="_Toc187505594"/>
      <w:r>
        <w:lastRenderedPageBreak/>
        <w:t>APPENDIX A</w:t>
      </w:r>
      <w:r>
        <w:br/>
      </w:r>
      <w:bookmarkEnd w:id="69"/>
      <w:r w:rsidR="00D86FC1">
        <w:t>System requirements specification</w:t>
      </w:r>
      <w:bookmarkEnd w:id="70"/>
    </w:p>
    <w:p w14:paraId="7306163B" w14:textId="2663D164" w:rsidR="00D86FC1" w:rsidRDefault="00D86FC1">
      <w:pPr>
        <w:spacing w:after="2765" w:line="276" w:lineRule="auto"/>
      </w:pPr>
      <w:r>
        <w:br w:type="page"/>
      </w:r>
    </w:p>
    <w:p w14:paraId="5E649EE6" w14:textId="77777777" w:rsidR="00D34A3F" w:rsidRPr="00D34A3F" w:rsidRDefault="00D34A3F" w:rsidP="00D34A3F"/>
    <w:p w14:paraId="740F6721" w14:textId="77777777" w:rsidR="00D34A3F" w:rsidRPr="00D34A3F" w:rsidRDefault="00D34A3F" w:rsidP="00D34A3F"/>
    <w:p w14:paraId="0DF44538" w14:textId="77777777" w:rsidR="00D34A3F" w:rsidRPr="00D34A3F" w:rsidRDefault="00D34A3F" w:rsidP="00D34A3F"/>
    <w:p w14:paraId="6F101BEE" w14:textId="77777777" w:rsidR="00D34A3F" w:rsidRPr="00D34A3F" w:rsidRDefault="00D34A3F" w:rsidP="00D34A3F"/>
    <w:p w14:paraId="580C6834" w14:textId="77777777" w:rsidR="00D34A3F" w:rsidRPr="00D34A3F" w:rsidRDefault="00D34A3F" w:rsidP="00D34A3F"/>
    <w:p w14:paraId="6F067EB6" w14:textId="77777777" w:rsidR="00D34A3F" w:rsidRPr="00D34A3F" w:rsidRDefault="00D34A3F" w:rsidP="00D34A3F"/>
    <w:p w14:paraId="6737F491" w14:textId="77777777" w:rsidR="00D34A3F" w:rsidRPr="00D34A3F" w:rsidRDefault="00D34A3F" w:rsidP="00D34A3F"/>
    <w:p w14:paraId="68AE409B" w14:textId="77777777" w:rsidR="00D34A3F" w:rsidRPr="00D34A3F" w:rsidRDefault="00D34A3F" w:rsidP="00D34A3F"/>
    <w:p w14:paraId="7FF163A7" w14:textId="77777777" w:rsidR="00D34A3F" w:rsidRPr="00D34A3F" w:rsidRDefault="00D34A3F" w:rsidP="00D34A3F"/>
    <w:p w14:paraId="6A890CB4" w14:textId="77777777" w:rsidR="00D34A3F" w:rsidRDefault="00D34A3F" w:rsidP="00D34A3F"/>
    <w:p w14:paraId="26B94C27" w14:textId="77777777" w:rsidR="00D34A3F" w:rsidRPr="00D34A3F" w:rsidRDefault="00D34A3F" w:rsidP="00D34A3F"/>
    <w:p w14:paraId="2DAB4A30" w14:textId="77777777" w:rsidR="00D34A3F" w:rsidRDefault="00D34A3F" w:rsidP="00D34A3F"/>
    <w:p w14:paraId="1F49DAFF" w14:textId="77777777" w:rsidR="00F4053C" w:rsidRPr="00D34A3F" w:rsidRDefault="00F4053C" w:rsidP="00D34A3F">
      <w:pPr>
        <w:jc w:val="center"/>
      </w:pPr>
    </w:p>
    <w:sectPr w:rsidR="00F4053C" w:rsidRPr="00D34A3F" w:rsidSect="00B660FD">
      <w:pgSz w:w="11906" w:h="16838"/>
      <w:pgMar w:top="1440" w:right="1440" w:bottom="1440" w:left="1985" w:header="706"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E733F" w14:textId="77777777" w:rsidR="004F3FF1" w:rsidRDefault="004F3FF1">
      <w:r>
        <w:separator/>
      </w:r>
    </w:p>
    <w:p w14:paraId="56281C84" w14:textId="77777777" w:rsidR="004F3FF1" w:rsidRDefault="004F3FF1"/>
  </w:endnote>
  <w:endnote w:type="continuationSeparator" w:id="0">
    <w:p w14:paraId="73C25A2A" w14:textId="77777777" w:rsidR="004F3FF1" w:rsidRDefault="004F3FF1">
      <w:r>
        <w:continuationSeparator/>
      </w:r>
    </w:p>
    <w:p w14:paraId="020A016F" w14:textId="77777777" w:rsidR="004F3FF1" w:rsidRDefault="004F3F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1BC98" w14:textId="77777777" w:rsidR="00B062A9" w:rsidRDefault="00B062A9">
    <w:pPr>
      <w:pStyle w:val="Footer"/>
      <w:jc w:val="center"/>
    </w:pPr>
    <w:r>
      <w:fldChar w:fldCharType="begin"/>
    </w:r>
    <w:r>
      <w:instrText xml:space="preserve"> PAGE   \* MERGEFORMAT </w:instrText>
    </w:r>
    <w:r>
      <w:fldChar w:fldCharType="separate"/>
    </w:r>
    <w:r w:rsidR="003C7425">
      <w:rPr>
        <w:noProof/>
      </w:rPr>
      <w:t>ii</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7774F" w14:textId="77777777" w:rsidR="004F3FF1" w:rsidRDefault="004F3FF1">
      <w:r>
        <w:separator/>
      </w:r>
    </w:p>
    <w:p w14:paraId="14E8E58C" w14:textId="77777777" w:rsidR="004F3FF1" w:rsidRDefault="004F3FF1"/>
  </w:footnote>
  <w:footnote w:type="continuationSeparator" w:id="0">
    <w:p w14:paraId="2E8F46F9" w14:textId="77777777" w:rsidR="004F3FF1" w:rsidRDefault="004F3FF1">
      <w:r>
        <w:continuationSeparator/>
      </w:r>
    </w:p>
    <w:p w14:paraId="49A29513" w14:textId="77777777" w:rsidR="004F3FF1" w:rsidRDefault="004F3F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9F190" w14:textId="77777777" w:rsidR="00710714" w:rsidRDefault="00710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AD369BF2"/>
    <w:lvl w:ilvl="0">
      <w:start w:val="1"/>
      <w:numFmt w:val="decimal"/>
      <w:lvlText w:val="%1."/>
      <w:lvlJc w:val="left"/>
      <w:pPr>
        <w:tabs>
          <w:tab w:val="num" w:pos="360"/>
        </w:tabs>
        <w:ind w:left="360" w:hanging="360"/>
      </w:pPr>
    </w:lvl>
  </w:abstractNum>
  <w:abstractNum w:abstractNumId="1" w15:restartNumberingAfterBreak="0">
    <w:nsid w:val="046129AC"/>
    <w:multiLevelType w:val="hybridMultilevel"/>
    <w:tmpl w:val="E88835E8"/>
    <w:lvl w:ilvl="0" w:tplc="A2AA06BC">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3CC3E93"/>
    <w:multiLevelType w:val="multilevel"/>
    <w:tmpl w:val="B2E8F052"/>
    <w:lvl w:ilvl="0">
      <w:start w:val="1"/>
      <w:numFmt w:val="decimal"/>
      <w:pStyle w:val="Heading1"/>
      <w:lvlText w:val="CHAPTER %1"/>
      <w:lvlJc w:val="left"/>
      <w:pPr>
        <w:tabs>
          <w:tab w:val="num" w:pos="57"/>
        </w:tabs>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tabs>
          <w:tab w:val="num" w:pos="864"/>
        </w:tabs>
        <w:ind w:left="0" w:firstLine="0"/>
      </w:pPr>
      <w:rPr>
        <w:rFonts w:hint="default"/>
      </w:rPr>
    </w:lvl>
    <w:lvl w:ilvl="4">
      <w:start w:val="1"/>
      <w:numFmt w:val="lowerRoman"/>
      <w:pStyle w:val="Heading5"/>
      <w:lvlText w:val="%5)"/>
      <w:lvlJc w:val="left"/>
      <w:pPr>
        <w:ind w:left="0" w:firstLine="0"/>
      </w:pPr>
      <w:rPr>
        <w:rFonts w:hint="default"/>
      </w:rPr>
    </w:lvl>
    <w:lvl w:ilvl="5">
      <w:start w:val="1"/>
      <w:numFmt w:val="lowerLetter"/>
      <w:pStyle w:val="Heading6"/>
      <w:lvlText w:val="%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 w15:restartNumberingAfterBreak="0">
    <w:nsid w:val="15603436"/>
    <w:multiLevelType w:val="hybridMultilevel"/>
    <w:tmpl w:val="4FC47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D24C56"/>
    <w:multiLevelType w:val="hybridMultilevel"/>
    <w:tmpl w:val="C254A5EC"/>
    <w:lvl w:ilvl="0" w:tplc="20D85D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C346BC"/>
    <w:multiLevelType w:val="hybridMultilevel"/>
    <w:tmpl w:val="E89EAB00"/>
    <w:lvl w:ilvl="0" w:tplc="A2AA06BC">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39EE0EE7"/>
    <w:multiLevelType w:val="hybridMultilevel"/>
    <w:tmpl w:val="38382520"/>
    <w:lvl w:ilvl="0" w:tplc="A2AA06BC">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F4F7CF8"/>
    <w:multiLevelType w:val="hybridMultilevel"/>
    <w:tmpl w:val="FD765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C569F7"/>
    <w:multiLevelType w:val="hybridMultilevel"/>
    <w:tmpl w:val="8458CA02"/>
    <w:lvl w:ilvl="0" w:tplc="A2AA06BC">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591E2213"/>
    <w:multiLevelType w:val="hybridMultilevel"/>
    <w:tmpl w:val="D3423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F81066"/>
    <w:multiLevelType w:val="multilevel"/>
    <w:tmpl w:val="947A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71DE3"/>
    <w:multiLevelType w:val="hybridMultilevel"/>
    <w:tmpl w:val="81A29AC0"/>
    <w:lvl w:ilvl="0" w:tplc="096AA454">
      <w:start w:val="1"/>
      <w:numFmt w:val="lowerLetter"/>
      <w:lvlText w:val="(%1)"/>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num w:numId="1">
    <w:abstractNumId w:val="2"/>
  </w:num>
  <w:num w:numId="2">
    <w:abstractNumId w:val="0"/>
  </w:num>
  <w:num w:numId="3">
    <w:abstractNumId w:val="11"/>
  </w:num>
  <w:num w:numId="4">
    <w:abstractNumId w:val="7"/>
  </w:num>
  <w:num w:numId="5">
    <w:abstractNumId w:val="4"/>
  </w:num>
  <w:num w:numId="6">
    <w:abstractNumId w:val="9"/>
  </w:num>
  <w:num w:numId="7">
    <w:abstractNumId w:val="3"/>
  </w:num>
  <w:num w:numId="8">
    <w:abstractNumId w:val="2"/>
  </w:num>
  <w:num w:numId="9">
    <w:abstractNumId w:val="6"/>
  </w:num>
  <w:num w:numId="10">
    <w:abstractNumId w:val="8"/>
  </w:num>
  <w:num w:numId="11">
    <w:abstractNumId w:val="1"/>
  </w:num>
  <w:num w:numId="12">
    <w:abstractNumId w:val="5"/>
  </w:num>
  <w:num w:numId="13">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jQzMzAzNTMzNTQxNjFR0lEKTi0uzszPAykwrQUAYSCEmCwAAAA="/>
  </w:docVars>
  <w:rsids>
    <w:rsidRoot w:val="00FB0CC6"/>
    <w:rsid w:val="00000710"/>
    <w:rsid w:val="00000A04"/>
    <w:rsid w:val="00003127"/>
    <w:rsid w:val="00003732"/>
    <w:rsid w:val="00003FC1"/>
    <w:rsid w:val="00004AA3"/>
    <w:rsid w:val="000051CB"/>
    <w:rsid w:val="0000772F"/>
    <w:rsid w:val="00007946"/>
    <w:rsid w:val="00007CF3"/>
    <w:rsid w:val="00016D8F"/>
    <w:rsid w:val="00017D3C"/>
    <w:rsid w:val="00020404"/>
    <w:rsid w:val="00021EFD"/>
    <w:rsid w:val="000225EF"/>
    <w:rsid w:val="00023B6A"/>
    <w:rsid w:val="00023FC0"/>
    <w:rsid w:val="00024739"/>
    <w:rsid w:val="0002527E"/>
    <w:rsid w:val="00033B7F"/>
    <w:rsid w:val="00041B5B"/>
    <w:rsid w:val="00041BD7"/>
    <w:rsid w:val="00044168"/>
    <w:rsid w:val="000457E3"/>
    <w:rsid w:val="0004632C"/>
    <w:rsid w:val="00051CB4"/>
    <w:rsid w:val="00052A9C"/>
    <w:rsid w:val="000551AF"/>
    <w:rsid w:val="00055CA3"/>
    <w:rsid w:val="00057437"/>
    <w:rsid w:val="00061819"/>
    <w:rsid w:val="00064064"/>
    <w:rsid w:val="000643B4"/>
    <w:rsid w:val="0007095F"/>
    <w:rsid w:val="0007175F"/>
    <w:rsid w:val="00071BAC"/>
    <w:rsid w:val="00077589"/>
    <w:rsid w:val="00080228"/>
    <w:rsid w:val="0008199A"/>
    <w:rsid w:val="00081B7A"/>
    <w:rsid w:val="00083DF2"/>
    <w:rsid w:val="00083F50"/>
    <w:rsid w:val="000840E7"/>
    <w:rsid w:val="0008474B"/>
    <w:rsid w:val="00084DEF"/>
    <w:rsid w:val="00085071"/>
    <w:rsid w:val="00085923"/>
    <w:rsid w:val="00085ACD"/>
    <w:rsid w:val="000864FE"/>
    <w:rsid w:val="00091451"/>
    <w:rsid w:val="0009204D"/>
    <w:rsid w:val="00092EC8"/>
    <w:rsid w:val="00093825"/>
    <w:rsid w:val="000950D6"/>
    <w:rsid w:val="0009561A"/>
    <w:rsid w:val="000A0A75"/>
    <w:rsid w:val="000A505B"/>
    <w:rsid w:val="000A55CA"/>
    <w:rsid w:val="000A5DE5"/>
    <w:rsid w:val="000A6CC9"/>
    <w:rsid w:val="000B26AD"/>
    <w:rsid w:val="000B7793"/>
    <w:rsid w:val="000C046B"/>
    <w:rsid w:val="000C258D"/>
    <w:rsid w:val="000C6EFE"/>
    <w:rsid w:val="000C778E"/>
    <w:rsid w:val="000C7F50"/>
    <w:rsid w:val="000D3961"/>
    <w:rsid w:val="000D45B7"/>
    <w:rsid w:val="000D533E"/>
    <w:rsid w:val="000D6DC8"/>
    <w:rsid w:val="000E1188"/>
    <w:rsid w:val="000E449B"/>
    <w:rsid w:val="000E4C74"/>
    <w:rsid w:val="000E4EAD"/>
    <w:rsid w:val="000E50D9"/>
    <w:rsid w:val="000E591C"/>
    <w:rsid w:val="000E59D7"/>
    <w:rsid w:val="000E6F33"/>
    <w:rsid w:val="000F1269"/>
    <w:rsid w:val="000F4509"/>
    <w:rsid w:val="000F47CE"/>
    <w:rsid w:val="000F55DD"/>
    <w:rsid w:val="000F61B9"/>
    <w:rsid w:val="000F78FC"/>
    <w:rsid w:val="00100C61"/>
    <w:rsid w:val="00103B44"/>
    <w:rsid w:val="0010566A"/>
    <w:rsid w:val="00107B2E"/>
    <w:rsid w:val="00120125"/>
    <w:rsid w:val="00122685"/>
    <w:rsid w:val="00123DDD"/>
    <w:rsid w:val="00124EF7"/>
    <w:rsid w:val="001271C3"/>
    <w:rsid w:val="00127EDB"/>
    <w:rsid w:val="001330AA"/>
    <w:rsid w:val="00134A3D"/>
    <w:rsid w:val="00140123"/>
    <w:rsid w:val="0014115B"/>
    <w:rsid w:val="00143086"/>
    <w:rsid w:val="00147E33"/>
    <w:rsid w:val="00154236"/>
    <w:rsid w:val="001550DC"/>
    <w:rsid w:val="00155ABD"/>
    <w:rsid w:val="001612EF"/>
    <w:rsid w:val="00161F5A"/>
    <w:rsid w:val="001645FA"/>
    <w:rsid w:val="001655AE"/>
    <w:rsid w:val="001664F4"/>
    <w:rsid w:val="001668CF"/>
    <w:rsid w:val="00170500"/>
    <w:rsid w:val="00172309"/>
    <w:rsid w:val="00175816"/>
    <w:rsid w:val="00180ED3"/>
    <w:rsid w:val="001855D7"/>
    <w:rsid w:val="00186D4C"/>
    <w:rsid w:val="00187317"/>
    <w:rsid w:val="00187698"/>
    <w:rsid w:val="00187AAE"/>
    <w:rsid w:val="001909DA"/>
    <w:rsid w:val="00196272"/>
    <w:rsid w:val="00197E5C"/>
    <w:rsid w:val="001A0491"/>
    <w:rsid w:val="001A3CEA"/>
    <w:rsid w:val="001A45EB"/>
    <w:rsid w:val="001A4C2D"/>
    <w:rsid w:val="001A5EEA"/>
    <w:rsid w:val="001A7A8E"/>
    <w:rsid w:val="001B1C3B"/>
    <w:rsid w:val="001B2E1E"/>
    <w:rsid w:val="001B5B7E"/>
    <w:rsid w:val="001B5FAC"/>
    <w:rsid w:val="001B6796"/>
    <w:rsid w:val="001C06DA"/>
    <w:rsid w:val="001C3E32"/>
    <w:rsid w:val="001C4DB9"/>
    <w:rsid w:val="001C5A62"/>
    <w:rsid w:val="001C78C0"/>
    <w:rsid w:val="001C7C30"/>
    <w:rsid w:val="001D155B"/>
    <w:rsid w:val="001D3A90"/>
    <w:rsid w:val="001D553C"/>
    <w:rsid w:val="001D7903"/>
    <w:rsid w:val="001E231E"/>
    <w:rsid w:val="001E30C6"/>
    <w:rsid w:val="001E367C"/>
    <w:rsid w:val="001E37FA"/>
    <w:rsid w:val="001E4489"/>
    <w:rsid w:val="001E74F5"/>
    <w:rsid w:val="001F2C4D"/>
    <w:rsid w:val="001F50C6"/>
    <w:rsid w:val="001F6261"/>
    <w:rsid w:val="001F6D65"/>
    <w:rsid w:val="001F6DAA"/>
    <w:rsid w:val="001F763E"/>
    <w:rsid w:val="0020427F"/>
    <w:rsid w:val="00207BFF"/>
    <w:rsid w:val="002107E5"/>
    <w:rsid w:val="0021398E"/>
    <w:rsid w:val="00214E94"/>
    <w:rsid w:val="00215B15"/>
    <w:rsid w:val="00216CDE"/>
    <w:rsid w:val="002170B8"/>
    <w:rsid w:val="00220AA6"/>
    <w:rsid w:val="00222BAA"/>
    <w:rsid w:val="00225EC8"/>
    <w:rsid w:val="00226580"/>
    <w:rsid w:val="00232E5B"/>
    <w:rsid w:val="002331A4"/>
    <w:rsid w:val="00235381"/>
    <w:rsid w:val="00235850"/>
    <w:rsid w:val="0024246A"/>
    <w:rsid w:val="00244006"/>
    <w:rsid w:val="00244761"/>
    <w:rsid w:val="0025041F"/>
    <w:rsid w:val="00250B3D"/>
    <w:rsid w:val="00251D0E"/>
    <w:rsid w:val="00252774"/>
    <w:rsid w:val="00254F52"/>
    <w:rsid w:val="002552C3"/>
    <w:rsid w:val="00256009"/>
    <w:rsid w:val="002568CD"/>
    <w:rsid w:val="00256BEB"/>
    <w:rsid w:val="00257B78"/>
    <w:rsid w:val="00260AF0"/>
    <w:rsid w:val="0026492A"/>
    <w:rsid w:val="00264DC6"/>
    <w:rsid w:val="00270D82"/>
    <w:rsid w:val="00271229"/>
    <w:rsid w:val="00273F5D"/>
    <w:rsid w:val="00274ED5"/>
    <w:rsid w:val="00277241"/>
    <w:rsid w:val="00277CC7"/>
    <w:rsid w:val="00277FD0"/>
    <w:rsid w:val="00280BF8"/>
    <w:rsid w:val="002821A7"/>
    <w:rsid w:val="00283946"/>
    <w:rsid w:val="0028494A"/>
    <w:rsid w:val="00285B59"/>
    <w:rsid w:val="00286BF1"/>
    <w:rsid w:val="00291A15"/>
    <w:rsid w:val="002927EF"/>
    <w:rsid w:val="00293D7F"/>
    <w:rsid w:val="0029686C"/>
    <w:rsid w:val="00297445"/>
    <w:rsid w:val="00297A6A"/>
    <w:rsid w:val="002A3179"/>
    <w:rsid w:val="002A3478"/>
    <w:rsid w:val="002A3D20"/>
    <w:rsid w:val="002A6676"/>
    <w:rsid w:val="002A7237"/>
    <w:rsid w:val="002A72C2"/>
    <w:rsid w:val="002B0937"/>
    <w:rsid w:val="002B0DE6"/>
    <w:rsid w:val="002B1AD9"/>
    <w:rsid w:val="002B7AFD"/>
    <w:rsid w:val="002C1055"/>
    <w:rsid w:val="002C7942"/>
    <w:rsid w:val="002D06FC"/>
    <w:rsid w:val="002D1742"/>
    <w:rsid w:val="002D51D7"/>
    <w:rsid w:val="002D65EB"/>
    <w:rsid w:val="002D7B6A"/>
    <w:rsid w:val="002E0223"/>
    <w:rsid w:val="002E4358"/>
    <w:rsid w:val="002E72C9"/>
    <w:rsid w:val="002E74D4"/>
    <w:rsid w:val="002F1231"/>
    <w:rsid w:val="002F1E48"/>
    <w:rsid w:val="002F2598"/>
    <w:rsid w:val="002F37F6"/>
    <w:rsid w:val="002F7BAE"/>
    <w:rsid w:val="003020B2"/>
    <w:rsid w:val="0030562D"/>
    <w:rsid w:val="00305BFE"/>
    <w:rsid w:val="00305C42"/>
    <w:rsid w:val="003142D6"/>
    <w:rsid w:val="003238DA"/>
    <w:rsid w:val="0032776E"/>
    <w:rsid w:val="00331918"/>
    <w:rsid w:val="00333955"/>
    <w:rsid w:val="00333B2B"/>
    <w:rsid w:val="003346E4"/>
    <w:rsid w:val="003348D1"/>
    <w:rsid w:val="00336D80"/>
    <w:rsid w:val="00341964"/>
    <w:rsid w:val="00342A08"/>
    <w:rsid w:val="0034364E"/>
    <w:rsid w:val="00344328"/>
    <w:rsid w:val="00350F53"/>
    <w:rsid w:val="003520D7"/>
    <w:rsid w:val="00352612"/>
    <w:rsid w:val="00352AA0"/>
    <w:rsid w:val="00353275"/>
    <w:rsid w:val="0035408D"/>
    <w:rsid w:val="00354896"/>
    <w:rsid w:val="00357F77"/>
    <w:rsid w:val="0036001F"/>
    <w:rsid w:val="00362B87"/>
    <w:rsid w:val="00363C83"/>
    <w:rsid w:val="00365771"/>
    <w:rsid w:val="00367015"/>
    <w:rsid w:val="00380743"/>
    <w:rsid w:val="00381FD5"/>
    <w:rsid w:val="003829BB"/>
    <w:rsid w:val="00383C88"/>
    <w:rsid w:val="00385C06"/>
    <w:rsid w:val="00387C55"/>
    <w:rsid w:val="0039004D"/>
    <w:rsid w:val="003926BB"/>
    <w:rsid w:val="00395DD5"/>
    <w:rsid w:val="003970C1"/>
    <w:rsid w:val="003976D9"/>
    <w:rsid w:val="003A1CEB"/>
    <w:rsid w:val="003A4AEE"/>
    <w:rsid w:val="003A4B42"/>
    <w:rsid w:val="003A4B5C"/>
    <w:rsid w:val="003A568D"/>
    <w:rsid w:val="003B1880"/>
    <w:rsid w:val="003B29FD"/>
    <w:rsid w:val="003B2C47"/>
    <w:rsid w:val="003B6099"/>
    <w:rsid w:val="003B68B2"/>
    <w:rsid w:val="003B6C08"/>
    <w:rsid w:val="003C0422"/>
    <w:rsid w:val="003C1C78"/>
    <w:rsid w:val="003C53D0"/>
    <w:rsid w:val="003C6340"/>
    <w:rsid w:val="003C6C5F"/>
    <w:rsid w:val="003C7425"/>
    <w:rsid w:val="003C7DA0"/>
    <w:rsid w:val="003D07CB"/>
    <w:rsid w:val="003D34CC"/>
    <w:rsid w:val="003E029C"/>
    <w:rsid w:val="003E188D"/>
    <w:rsid w:val="003E2A14"/>
    <w:rsid w:val="003E2C1B"/>
    <w:rsid w:val="003E6960"/>
    <w:rsid w:val="003E6E14"/>
    <w:rsid w:val="003E735B"/>
    <w:rsid w:val="003F01A8"/>
    <w:rsid w:val="003F38F4"/>
    <w:rsid w:val="003F4F1F"/>
    <w:rsid w:val="003F5E55"/>
    <w:rsid w:val="00402A34"/>
    <w:rsid w:val="00406955"/>
    <w:rsid w:val="004101A0"/>
    <w:rsid w:val="00411EE4"/>
    <w:rsid w:val="00414A2C"/>
    <w:rsid w:val="00414FB6"/>
    <w:rsid w:val="00416C44"/>
    <w:rsid w:val="0041769B"/>
    <w:rsid w:val="00417B60"/>
    <w:rsid w:val="004248CD"/>
    <w:rsid w:val="00424969"/>
    <w:rsid w:val="00424C4C"/>
    <w:rsid w:val="00426511"/>
    <w:rsid w:val="00426517"/>
    <w:rsid w:val="00427FB8"/>
    <w:rsid w:val="004312BF"/>
    <w:rsid w:val="004345DB"/>
    <w:rsid w:val="0043476F"/>
    <w:rsid w:val="004356A5"/>
    <w:rsid w:val="00436B6F"/>
    <w:rsid w:val="00440520"/>
    <w:rsid w:val="00440E52"/>
    <w:rsid w:val="004422D0"/>
    <w:rsid w:val="00442531"/>
    <w:rsid w:val="00442D7F"/>
    <w:rsid w:val="00444B8D"/>
    <w:rsid w:val="0044562D"/>
    <w:rsid w:val="00445B34"/>
    <w:rsid w:val="00450EDD"/>
    <w:rsid w:val="00452FD9"/>
    <w:rsid w:val="004546E7"/>
    <w:rsid w:val="00455759"/>
    <w:rsid w:val="0046001C"/>
    <w:rsid w:val="00461534"/>
    <w:rsid w:val="00461AE8"/>
    <w:rsid w:val="00461DEF"/>
    <w:rsid w:val="004644C4"/>
    <w:rsid w:val="004674FA"/>
    <w:rsid w:val="00467643"/>
    <w:rsid w:val="00467859"/>
    <w:rsid w:val="00467FEE"/>
    <w:rsid w:val="00470BC2"/>
    <w:rsid w:val="004715D2"/>
    <w:rsid w:val="00471656"/>
    <w:rsid w:val="00472373"/>
    <w:rsid w:val="0047281E"/>
    <w:rsid w:val="004734B3"/>
    <w:rsid w:val="00477F6C"/>
    <w:rsid w:val="00480B3E"/>
    <w:rsid w:val="00485E95"/>
    <w:rsid w:val="00491481"/>
    <w:rsid w:val="00491658"/>
    <w:rsid w:val="0049242E"/>
    <w:rsid w:val="00494A2B"/>
    <w:rsid w:val="004964D3"/>
    <w:rsid w:val="00496792"/>
    <w:rsid w:val="004A001D"/>
    <w:rsid w:val="004A0B9F"/>
    <w:rsid w:val="004A3676"/>
    <w:rsid w:val="004A4AA6"/>
    <w:rsid w:val="004A554D"/>
    <w:rsid w:val="004A6681"/>
    <w:rsid w:val="004B1DE9"/>
    <w:rsid w:val="004B2009"/>
    <w:rsid w:val="004B3DEC"/>
    <w:rsid w:val="004B5881"/>
    <w:rsid w:val="004C0B7C"/>
    <w:rsid w:val="004C119C"/>
    <w:rsid w:val="004C7D6A"/>
    <w:rsid w:val="004D43BD"/>
    <w:rsid w:val="004D50AB"/>
    <w:rsid w:val="004D6660"/>
    <w:rsid w:val="004E07CF"/>
    <w:rsid w:val="004E0A69"/>
    <w:rsid w:val="004E2D1D"/>
    <w:rsid w:val="004E2DAA"/>
    <w:rsid w:val="004E37D5"/>
    <w:rsid w:val="004E454E"/>
    <w:rsid w:val="004E5D5F"/>
    <w:rsid w:val="004E63E5"/>
    <w:rsid w:val="004F055B"/>
    <w:rsid w:val="004F2A6C"/>
    <w:rsid w:val="004F3EF1"/>
    <w:rsid w:val="004F3FF1"/>
    <w:rsid w:val="00500415"/>
    <w:rsid w:val="0050076D"/>
    <w:rsid w:val="00500BC6"/>
    <w:rsid w:val="00504B4D"/>
    <w:rsid w:val="00505546"/>
    <w:rsid w:val="00505949"/>
    <w:rsid w:val="00507F49"/>
    <w:rsid w:val="00510198"/>
    <w:rsid w:val="00511590"/>
    <w:rsid w:val="00512ACF"/>
    <w:rsid w:val="0051749F"/>
    <w:rsid w:val="0052147A"/>
    <w:rsid w:val="00521EA8"/>
    <w:rsid w:val="00523856"/>
    <w:rsid w:val="00524650"/>
    <w:rsid w:val="00526069"/>
    <w:rsid w:val="00527790"/>
    <w:rsid w:val="0053339C"/>
    <w:rsid w:val="00533B55"/>
    <w:rsid w:val="00533FA7"/>
    <w:rsid w:val="00534881"/>
    <w:rsid w:val="005360BD"/>
    <w:rsid w:val="00536F22"/>
    <w:rsid w:val="00537B6E"/>
    <w:rsid w:val="00542B24"/>
    <w:rsid w:val="005501F4"/>
    <w:rsid w:val="0055706E"/>
    <w:rsid w:val="005600D8"/>
    <w:rsid w:val="005610AE"/>
    <w:rsid w:val="0056198B"/>
    <w:rsid w:val="005649C8"/>
    <w:rsid w:val="005659BF"/>
    <w:rsid w:val="005670F6"/>
    <w:rsid w:val="0057032C"/>
    <w:rsid w:val="005746B8"/>
    <w:rsid w:val="00575F74"/>
    <w:rsid w:val="00576F9C"/>
    <w:rsid w:val="00581910"/>
    <w:rsid w:val="00582219"/>
    <w:rsid w:val="00584599"/>
    <w:rsid w:val="005856DA"/>
    <w:rsid w:val="00585A9B"/>
    <w:rsid w:val="00586458"/>
    <w:rsid w:val="00586AC7"/>
    <w:rsid w:val="00587CB5"/>
    <w:rsid w:val="00587FC4"/>
    <w:rsid w:val="00590DDC"/>
    <w:rsid w:val="0059135B"/>
    <w:rsid w:val="00592893"/>
    <w:rsid w:val="005933E8"/>
    <w:rsid w:val="005937F2"/>
    <w:rsid w:val="005952EE"/>
    <w:rsid w:val="00596F28"/>
    <w:rsid w:val="005A1A08"/>
    <w:rsid w:val="005A4C83"/>
    <w:rsid w:val="005A4D1B"/>
    <w:rsid w:val="005B26DB"/>
    <w:rsid w:val="005B4DCA"/>
    <w:rsid w:val="005B5FDB"/>
    <w:rsid w:val="005B63D1"/>
    <w:rsid w:val="005B7C47"/>
    <w:rsid w:val="005C3572"/>
    <w:rsid w:val="005C38A0"/>
    <w:rsid w:val="005C77A5"/>
    <w:rsid w:val="005D04B7"/>
    <w:rsid w:val="005D1755"/>
    <w:rsid w:val="005D21DD"/>
    <w:rsid w:val="005D3810"/>
    <w:rsid w:val="005D575E"/>
    <w:rsid w:val="005E05A1"/>
    <w:rsid w:val="005E11A7"/>
    <w:rsid w:val="005E1240"/>
    <w:rsid w:val="005E370D"/>
    <w:rsid w:val="005E47F4"/>
    <w:rsid w:val="005E4CF1"/>
    <w:rsid w:val="005E7679"/>
    <w:rsid w:val="005F084B"/>
    <w:rsid w:val="005F1F94"/>
    <w:rsid w:val="005F2150"/>
    <w:rsid w:val="005F2C0A"/>
    <w:rsid w:val="005F2E72"/>
    <w:rsid w:val="005F421D"/>
    <w:rsid w:val="005F6F67"/>
    <w:rsid w:val="005F731B"/>
    <w:rsid w:val="00600AF5"/>
    <w:rsid w:val="00604D92"/>
    <w:rsid w:val="00606E82"/>
    <w:rsid w:val="00607626"/>
    <w:rsid w:val="00607743"/>
    <w:rsid w:val="006163AC"/>
    <w:rsid w:val="006170FA"/>
    <w:rsid w:val="00620C26"/>
    <w:rsid w:val="00625ABA"/>
    <w:rsid w:val="0062657E"/>
    <w:rsid w:val="00630FD8"/>
    <w:rsid w:val="00631054"/>
    <w:rsid w:val="00632628"/>
    <w:rsid w:val="00633022"/>
    <w:rsid w:val="006334A4"/>
    <w:rsid w:val="006338DE"/>
    <w:rsid w:val="00633A47"/>
    <w:rsid w:val="00633FA3"/>
    <w:rsid w:val="00634150"/>
    <w:rsid w:val="00634D27"/>
    <w:rsid w:val="00635EFE"/>
    <w:rsid w:val="00637403"/>
    <w:rsid w:val="00641E51"/>
    <w:rsid w:val="00642C50"/>
    <w:rsid w:val="00644088"/>
    <w:rsid w:val="006446F3"/>
    <w:rsid w:val="006511E7"/>
    <w:rsid w:val="006519D7"/>
    <w:rsid w:val="00652993"/>
    <w:rsid w:val="00653E4A"/>
    <w:rsid w:val="00653F39"/>
    <w:rsid w:val="00654D24"/>
    <w:rsid w:val="00654DD4"/>
    <w:rsid w:val="00654EE7"/>
    <w:rsid w:val="00656C37"/>
    <w:rsid w:val="00661E28"/>
    <w:rsid w:val="00663066"/>
    <w:rsid w:val="00666100"/>
    <w:rsid w:val="0067011D"/>
    <w:rsid w:val="00670F85"/>
    <w:rsid w:val="00675938"/>
    <w:rsid w:val="00676730"/>
    <w:rsid w:val="0067765F"/>
    <w:rsid w:val="00680A07"/>
    <w:rsid w:val="00682FAD"/>
    <w:rsid w:val="006834F4"/>
    <w:rsid w:val="00683E74"/>
    <w:rsid w:val="0068510E"/>
    <w:rsid w:val="00687156"/>
    <w:rsid w:val="0069109D"/>
    <w:rsid w:val="0069280F"/>
    <w:rsid w:val="00695271"/>
    <w:rsid w:val="006A0B41"/>
    <w:rsid w:val="006A401E"/>
    <w:rsid w:val="006A55AB"/>
    <w:rsid w:val="006A60EC"/>
    <w:rsid w:val="006B0095"/>
    <w:rsid w:val="006B042F"/>
    <w:rsid w:val="006B2E34"/>
    <w:rsid w:val="006B5531"/>
    <w:rsid w:val="006B6257"/>
    <w:rsid w:val="006B6440"/>
    <w:rsid w:val="006C0416"/>
    <w:rsid w:val="006C3034"/>
    <w:rsid w:val="006C5392"/>
    <w:rsid w:val="006C5819"/>
    <w:rsid w:val="006C5F0C"/>
    <w:rsid w:val="006D6DEA"/>
    <w:rsid w:val="006D7CC0"/>
    <w:rsid w:val="006E23B4"/>
    <w:rsid w:val="006E440E"/>
    <w:rsid w:val="006E4DD0"/>
    <w:rsid w:val="006E635D"/>
    <w:rsid w:val="006E763F"/>
    <w:rsid w:val="006F1829"/>
    <w:rsid w:val="006F5028"/>
    <w:rsid w:val="0070431E"/>
    <w:rsid w:val="00704BD3"/>
    <w:rsid w:val="007068F8"/>
    <w:rsid w:val="00707F8E"/>
    <w:rsid w:val="00710714"/>
    <w:rsid w:val="0071377E"/>
    <w:rsid w:val="00717086"/>
    <w:rsid w:val="00723B10"/>
    <w:rsid w:val="00725218"/>
    <w:rsid w:val="00725ECF"/>
    <w:rsid w:val="007276BB"/>
    <w:rsid w:val="00730BD6"/>
    <w:rsid w:val="00732C26"/>
    <w:rsid w:val="00732E85"/>
    <w:rsid w:val="00734727"/>
    <w:rsid w:val="007408FA"/>
    <w:rsid w:val="007424CB"/>
    <w:rsid w:val="00746DEC"/>
    <w:rsid w:val="007546D9"/>
    <w:rsid w:val="00754B75"/>
    <w:rsid w:val="00760B59"/>
    <w:rsid w:val="00763545"/>
    <w:rsid w:val="00770305"/>
    <w:rsid w:val="00771F31"/>
    <w:rsid w:val="00772AF1"/>
    <w:rsid w:val="00772F6C"/>
    <w:rsid w:val="00773C42"/>
    <w:rsid w:val="00775901"/>
    <w:rsid w:val="007823AD"/>
    <w:rsid w:val="00782FD0"/>
    <w:rsid w:val="007862BD"/>
    <w:rsid w:val="007869F3"/>
    <w:rsid w:val="00786E68"/>
    <w:rsid w:val="007955B7"/>
    <w:rsid w:val="007965B5"/>
    <w:rsid w:val="00796EBD"/>
    <w:rsid w:val="00797748"/>
    <w:rsid w:val="007A040E"/>
    <w:rsid w:val="007A26ED"/>
    <w:rsid w:val="007A306D"/>
    <w:rsid w:val="007A3A4E"/>
    <w:rsid w:val="007A3D96"/>
    <w:rsid w:val="007A51C6"/>
    <w:rsid w:val="007A565D"/>
    <w:rsid w:val="007A57F7"/>
    <w:rsid w:val="007A7D38"/>
    <w:rsid w:val="007B1A8B"/>
    <w:rsid w:val="007B3F02"/>
    <w:rsid w:val="007B4C71"/>
    <w:rsid w:val="007B6731"/>
    <w:rsid w:val="007B7593"/>
    <w:rsid w:val="007B78BF"/>
    <w:rsid w:val="007C0161"/>
    <w:rsid w:val="007C0DEB"/>
    <w:rsid w:val="007D147A"/>
    <w:rsid w:val="007D1F40"/>
    <w:rsid w:val="007D3EAB"/>
    <w:rsid w:val="007D6F49"/>
    <w:rsid w:val="007E09B5"/>
    <w:rsid w:val="007E474E"/>
    <w:rsid w:val="007E79CE"/>
    <w:rsid w:val="007F24CA"/>
    <w:rsid w:val="007F59A5"/>
    <w:rsid w:val="007F768B"/>
    <w:rsid w:val="00800DAD"/>
    <w:rsid w:val="00801AFF"/>
    <w:rsid w:val="0080765C"/>
    <w:rsid w:val="00811BF3"/>
    <w:rsid w:val="00811E6A"/>
    <w:rsid w:val="00812B65"/>
    <w:rsid w:val="008145CE"/>
    <w:rsid w:val="00814647"/>
    <w:rsid w:val="00817F15"/>
    <w:rsid w:val="00820293"/>
    <w:rsid w:val="00820D92"/>
    <w:rsid w:val="008211C4"/>
    <w:rsid w:val="0082139C"/>
    <w:rsid w:val="008228FD"/>
    <w:rsid w:val="0082341E"/>
    <w:rsid w:val="00826F5A"/>
    <w:rsid w:val="00830E16"/>
    <w:rsid w:val="0083280C"/>
    <w:rsid w:val="00833049"/>
    <w:rsid w:val="00833E1F"/>
    <w:rsid w:val="008342C3"/>
    <w:rsid w:val="00843664"/>
    <w:rsid w:val="00845CD1"/>
    <w:rsid w:val="00850A8F"/>
    <w:rsid w:val="00851F8B"/>
    <w:rsid w:val="00853EE0"/>
    <w:rsid w:val="008540FF"/>
    <w:rsid w:val="00855FF7"/>
    <w:rsid w:val="0085667A"/>
    <w:rsid w:val="00856DFA"/>
    <w:rsid w:val="00857236"/>
    <w:rsid w:val="0086405F"/>
    <w:rsid w:val="00866D32"/>
    <w:rsid w:val="0087773E"/>
    <w:rsid w:val="00877AE0"/>
    <w:rsid w:val="00880375"/>
    <w:rsid w:val="00880D88"/>
    <w:rsid w:val="00885DDE"/>
    <w:rsid w:val="00885FCB"/>
    <w:rsid w:val="008864EB"/>
    <w:rsid w:val="0088683A"/>
    <w:rsid w:val="00891699"/>
    <w:rsid w:val="00892A88"/>
    <w:rsid w:val="00893172"/>
    <w:rsid w:val="0089446E"/>
    <w:rsid w:val="00895C42"/>
    <w:rsid w:val="00896A6E"/>
    <w:rsid w:val="00897266"/>
    <w:rsid w:val="008A1C30"/>
    <w:rsid w:val="008A2C1B"/>
    <w:rsid w:val="008A56EE"/>
    <w:rsid w:val="008A630F"/>
    <w:rsid w:val="008B38A0"/>
    <w:rsid w:val="008B3C16"/>
    <w:rsid w:val="008B4AE7"/>
    <w:rsid w:val="008C026B"/>
    <w:rsid w:val="008C1136"/>
    <w:rsid w:val="008C3627"/>
    <w:rsid w:val="008C7112"/>
    <w:rsid w:val="008D3ACC"/>
    <w:rsid w:val="008D5039"/>
    <w:rsid w:val="008E05E8"/>
    <w:rsid w:val="008E0D78"/>
    <w:rsid w:val="008E1F96"/>
    <w:rsid w:val="008E2B20"/>
    <w:rsid w:val="008E5A11"/>
    <w:rsid w:val="008E66B5"/>
    <w:rsid w:val="008F7013"/>
    <w:rsid w:val="00903A77"/>
    <w:rsid w:val="00903DB1"/>
    <w:rsid w:val="0090444B"/>
    <w:rsid w:val="009116A4"/>
    <w:rsid w:val="00914F02"/>
    <w:rsid w:val="009156E1"/>
    <w:rsid w:val="009222F8"/>
    <w:rsid w:val="009250EE"/>
    <w:rsid w:val="00925167"/>
    <w:rsid w:val="00926818"/>
    <w:rsid w:val="009273AE"/>
    <w:rsid w:val="00930A0B"/>
    <w:rsid w:val="00931EFD"/>
    <w:rsid w:val="00933CA3"/>
    <w:rsid w:val="009371E5"/>
    <w:rsid w:val="00940569"/>
    <w:rsid w:val="0094096B"/>
    <w:rsid w:val="009415F9"/>
    <w:rsid w:val="00942B6D"/>
    <w:rsid w:val="00942BAF"/>
    <w:rsid w:val="00944F83"/>
    <w:rsid w:val="0094701F"/>
    <w:rsid w:val="00947362"/>
    <w:rsid w:val="00955128"/>
    <w:rsid w:val="00955597"/>
    <w:rsid w:val="009639D2"/>
    <w:rsid w:val="009651A7"/>
    <w:rsid w:val="00965D3A"/>
    <w:rsid w:val="009660B6"/>
    <w:rsid w:val="00967D2C"/>
    <w:rsid w:val="00972AE8"/>
    <w:rsid w:val="00973B16"/>
    <w:rsid w:val="00976337"/>
    <w:rsid w:val="00976F2B"/>
    <w:rsid w:val="00977286"/>
    <w:rsid w:val="00984788"/>
    <w:rsid w:val="00984AB8"/>
    <w:rsid w:val="009866A1"/>
    <w:rsid w:val="00986F92"/>
    <w:rsid w:val="00986FFB"/>
    <w:rsid w:val="00987069"/>
    <w:rsid w:val="009870B2"/>
    <w:rsid w:val="00987E2B"/>
    <w:rsid w:val="0099067B"/>
    <w:rsid w:val="00993221"/>
    <w:rsid w:val="00995A60"/>
    <w:rsid w:val="00995C22"/>
    <w:rsid w:val="009A01F9"/>
    <w:rsid w:val="009A05D9"/>
    <w:rsid w:val="009A3178"/>
    <w:rsid w:val="009A3F79"/>
    <w:rsid w:val="009A527A"/>
    <w:rsid w:val="009A6BCC"/>
    <w:rsid w:val="009B19BA"/>
    <w:rsid w:val="009B1BFF"/>
    <w:rsid w:val="009B218B"/>
    <w:rsid w:val="009B4017"/>
    <w:rsid w:val="009B42CD"/>
    <w:rsid w:val="009B5126"/>
    <w:rsid w:val="009B5E09"/>
    <w:rsid w:val="009B612F"/>
    <w:rsid w:val="009B7484"/>
    <w:rsid w:val="009C557A"/>
    <w:rsid w:val="009C5C94"/>
    <w:rsid w:val="009C6F5E"/>
    <w:rsid w:val="009C73B5"/>
    <w:rsid w:val="009D291F"/>
    <w:rsid w:val="009D2FEE"/>
    <w:rsid w:val="009D5FF3"/>
    <w:rsid w:val="009E0938"/>
    <w:rsid w:val="009E16E8"/>
    <w:rsid w:val="009E5BE0"/>
    <w:rsid w:val="009E6593"/>
    <w:rsid w:val="009E6BD2"/>
    <w:rsid w:val="009F0755"/>
    <w:rsid w:val="009F0B79"/>
    <w:rsid w:val="009F38D9"/>
    <w:rsid w:val="009F42A4"/>
    <w:rsid w:val="009F457C"/>
    <w:rsid w:val="009F4699"/>
    <w:rsid w:val="009F570B"/>
    <w:rsid w:val="009F5DB6"/>
    <w:rsid w:val="009F63AA"/>
    <w:rsid w:val="00A01F0B"/>
    <w:rsid w:val="00A043F6"/>
    <w:rsid w:val="00A05398"/>
    <w:rsid w:val="00A061C3"/>
    <w:rsid w:val="00A06E54"/>
    <w:rsid w:val="00A07A66"/>
    <w:rsid w:val="00A111C1"/>
    <w:rsid w:val="00A1187A"/>
    <w:rsid w:val="00A11AEE"/>
    <w:rsid w:val="00A11AF8"/>
    <w:rsid w:val="00A161FE"/>
    <w:rsid w:val="00A20479"/>
    <w:rsid w:val="00A2363F"/>
    <w:rsid w:val="00A243A9"/>
    <w:rsid w:val="00A26796"/>
    <w:rsid w:val="00A31E2C"/>
    <w:rsid w:val="00A32AB0"/>
    <w:rsid w:val="00A32C00"/>
    <w:rsid w:val="00A331A1"/>
    <w:rsid w:val="00A344B4"/>
    <w:rsid w:val="00A37CF5"/>
    <w:rsid w:val="00A41050"/>
    <w:rsid w:val="00A41386"/>
    <w:rsid w:val="00A444F6"/>
    <w:rsid w:val="00A453E9"/>
    <w:rsid w:val="00A52231"/>
    <w:rsid w:val="00A52B2A"/>
    <w:rsid w:val="00A56B90"/>
    <w:rsid w:val="00A62867"/>
    <w:rsid w:val="00A64A03"/>
    <w:rsid w:val="00A67193"/>
    <w:rsid w:val="00A71550"/>
    <w:rsid w:val="00A73F90"/>
    <w:rsid w:val="00A745F2"/>
    <w:rsid w:val="00A77610"/>
    <w:rsid w:val="00A77F3C"/>
    <w:rsid w:val="00A77FFA"/>
    <w:rsid w:val="00A80FA6"/>
    <w:rsid w:val="00A81315"/>
    <w:rsid w:val="00A824BD"/>
    <w:rsid w:val="00A833E2"/>
    <w:rsid w:val="00A83DE4"/>
    <w:rsid w:val="00A939D6"/>
    <w:rsid w:val="00A93C9E"/>
    <w:rsid w:val="00A96844"/>
    <w:rsid w:val="00AA03AF"/>
    <w:rsid w:val="00AA05A4"/>
    <w:rsid w:val="00AA14BD"/>
    <w:rsid w:val="00AA1688"/>
    <w:rsid w:val="00AA3D7E"/>
    <w:rsid w:val="00AB1A07"/>
    <w:rsid w:val="00AB28D8"/>
    <w:rsid w:val="00AB3BD5"/>
    <w:rsid w:val="00AB6270"/>
    <w:rsid w:val="00AB6EC8"/>
    <w:rsid w:val="00AB7B85"/>
    <w:rsid w:val="00AC0346"/>
    <w:rsid w:val="00AC29FB"/>
    <w:rsid w:val="00AC71A8"/>
    <w:rsid w:val="00AD1C5E"/>
    <w:rsid w:val="00AD5BEC"/>
    <w:rsid w:val="00AD6765"/>
    <w:rsid w:val="00AE0786"/>
    <w:rsid w:val="00AE096A"/>
    <w:rsid w:val="00AE1F72"/>
    <w:rsid w:val="00AE4EEC"/>
    <w:rsid w:val="00AE5933"/>
    <w:rsid w:val="00AE7315"/>
    <w:rsid w:val="00AE7AA5"/>
    <w:rsid w:val="00AF17FD"/>
    <w:rsid w:val="00AF317B"/>
    <w:rsid w:val="00B01427"/>
    <w:rsid w:val="00B014A8"/>
    <w:rsid w:val="00B01A72"/>
    <w:rsid w:val="00B0416E"/>
    <w:rsid w:val="00B062A9"/>
    <w:rsid w:val="00B065C6"/>
    <w:rsid w:val="00B10041"/>
    <w:rsid w:val="00B10626"/>
    <w:rsid w:val="00B12640"/>
    <w:rsid w:val="00B14313"/>
    <w:rsid w:val="00B16291"/>
    <w:rsid w:val="00B21CEA"/>
    <w:rsid w:val="00B23B54"/>
    <w:rsid w:val="00B23C91"/>
    <w:rsid w:val="00B27A58"/>
    <w:rsid w:val="00B30A2A"/>
    <w:rsid w:val="00B32EEC"/>
    <w:rsid w:val="00B337BF"/>
    <w:rsid w:val="00B348EC"/>
    <w:rsid w:val="00B34E9A"/>
    <w:rsid w:val="00B35ACA"/>
    <w:rsid w:val="00B36BBF"/>
    <w:rsid w:val="00B42119"/>
    <w:rsid w:val="00B446DA"/>
    <w:rsid w:val="00B46B26"/>
    <w:rsid w:val="00B470DD"/>
    <w:rsid w:val="00B52045"/>
    <w:rsid w:val="00B54112"/>
    <w:rsid w:val="00B568F4"/>
    <w:rsid w:val="00B57E80"/>
    <w:rsid w:val="00B64D03"/>
    <w:rsid w:val="00B660FD"/>
    <w:rsid w:val="00B71057"/>
    <w:rsid w:val="00B75FC2"/>
    <w:rsid w:val="00B763B3"/>
    <w:rsid w:val="00B80424"/>
    <w:rsid w:val="00B83F13"/>
    <w:rsid w:val="00B84614"/>
    <w:rsid w:val="00B87E1F"/>
    <w:rsid w:val="00B9032C"/>
    <w:rsid w:val="00B9085F"/>
    <w:rsid w:val="00B90D5F"/>
    <w:rsid w:val="00B92739"/>
    <w:rsid w:val="00B92CF4"/>
    <w:rsid w:val="00B94CD1"/>
    <w:rsid w:val="00B9606F"/>
    <w:rsid w:val="00B965E0"/>
    <w:rsid w:val="00B96785"/>
    <w:rsid w:val="00B9725F"/>
    <w:rsid w:val="00BA1AFE"/>
    <w:rsid w:val="00BA41C0"/>
    <w:rsid w:val="00BA4A19"/>
    <w:rsid w:val="00BA5C1A"/>
    <w:rsid w:val="00BA73DA"/>
    <w:rsid w:val="00BB1718"/>
    <w:rsid w:val="00BB1824"/>
    <w:rsid w:val="00BB3927"/>
    <w:rsid w:val="00BB62E3"/>
    <w:rsid w:val="00BC085E"/>
    <w:rsid w:val="00BC2560"/>
    <w:rsid w:val="00BC4A1C"/>
    <w:rsid w:val="00BC4EE1"/>
    <w:rsid w:val="00BC53A6"/>
    <w:rsid w:val="00BC56E6"/>
    <w:rsid w:val="00BC6720"/>
    <w:rsid w:val="00BC68D2"/>
    <w:rsid w:val="00BD1372"/>
    <w:rsid w:val="00BD1C3B"/>
    <w:rsid w:val="00BD4866"/>
    <w:rsid w:val="00BD544A"/>
    <w:rsid w:val="00BD6240"/>
    <w:rsid w:val="00BD6D63"/>
    <w:rsid w:val="00BD6EEF"/>
    <w:rsid w:val="00BD72A8"/>
    <w:rsid w:val="00BE11B9"/>
    <w:rsid w:val="00BE5E33"/>
    <w:rsid w:val="00BF03C6"/>
    <w:rsid w:val="00BF08A2"/>
    <w:rsid w:val="00BF27DD"/>
    <w:rsid w:val="00BF34AD"/>
    <w:rsid w:val="00BF3E34"/>
    <w:rsid w:val="00C010A5"/>
    <w:rsid w:val="00C01707"/>
    <w:rsid w:val="00C02C5D"/>
    <w:rsid w:val="00C20143"/>
    <w:rsid w:val="00C21481"/>
    <w:rsid w:val="00C21CC8"/>
    <w:rsid w:val="00C235C1"/>
    <w:rsid w:val="00C259FB"/>
    <w:rsid w:val="00C3012B"/>
    <w:rsid w:val="00C3326C"/>
    <w:rsid w:val="00C34D70"/>
    <w:rsid w:val="00C41196"/>
    <w:rsid w:val="00C4397B"/>
    <w:rsid w:val="00C43B06"/>
    <w:rsid w:val="00C447E1"/>
    <w:rsid w:val="00C4584B"/>
    <w:rsid w:val="00C47CBA"/>
    <w:rsid w:val="00C53DAF"/>
    <w:rsid w:val="00C5532E"/>
    <w:rsid w:val="00C553D0"/>
    <w:rsid w:val="00C55531"/>
    <w:rsid w:val="00C56F63"/>
    <w:rsid w:val="00C604B0"/>
    <w:rsid w:val="00C61090"/>
    <w:rsid w:val="00C61C93"/>
    <w:rsid w:val="00C6393F"/>
    <w:rsid w:val="00C66937"/>
    <w:rsid w:val="00C67C7C"/>
    <w:rsid w:val="00C71769"/>
    <w:rsid w:val="00C717CD"/>
    <w:rsid w:val="00C71B0A"/>
    <w:rsid w:val="00C726A9"/>
    <w:rsid w:val="00C7319F"/>
    <w:rsid w:val="00C75738"/>
    <w:rsid w:val="00C762AA"/>
    <w:rsid w:val="00C77C74"/>
    <w:rsid w:val="00C8145A"/>
    <w:rsid w:val="00C824F9"/>
    <w:rsid w:val="00C841CE"/>
    <w:rsid w:val="00C85B83"/>
    <w:rsid w:val="00C9062D"/>
    <w:rsid w:val="00CA2A7D"/>
    <w:rsid w:val="00CA33C8"/>
    <w:rsid w:val="00CA4E32"/>
    <w:rsid w:val="00CA566E"/>
    <w:rsid w:val="00CA641B"/>
    <w:rsid w:val="00CA7093"/>
    <w:rsid w:val="00CB05F1"/>
    <w:rsid w:val="00CB1E36"/>
    <w:rsid w:val="00CB25F9"/>
    <w:rsid w:val="00CB6801"/>
    <w:rsid w:val="00CC0169"/>
    <w:rsid w:val="00CC0594"/>
    <w:rsid w:val="00CC0675"/>
    <w:rsid w:val="00CC0E9A"/>
    <w:rsid w:val="00CC1029"/>
    <w:rsid w:val="00CC1752"/>
    <w:rsid w:val="00CD27A5"/>
    <w:rsid w:val="00CD43E8"/>
    <w:rsid w:val="00CD77F8"/>
    <w:rsid w:val="00CD7A15"/>
    <w:rsid w:val="00CE1E0C"/>
    <w:rsid w:val="00CE5B26"/>
    <w:rsid w:val="00CE61DB"/>
    <w:rsid w:val="00CE6DF4"/>
    <w:rsid w:val="00CF1F62"/>
    <w:rsid w:val="00D02696"/>
    <w:rsid w:val="00D028A9"/>
    <w:rsid w:val="00D029A4"/>
    <w:rsid w:val="00D02D4B"/>
    <w:rsid w:val="00D04821"/>
    <w:rsid w:val="00D06A57"/>
    <w:rsid w:val="00D06C64"/>
    <w:rsid w:val="00D10F78"/>
    <w:rsid w:val="00D149BD"/>
    <w:rsid w:val="00D160C5"/>
    <w:rsid w:val="00D16591"/>
    <w:rsid w:val="00D16601"/>
    <w:rsid w:val="00D22797"/>
    <w:rsid w:val="00D24E5B"/>
    <w:rsid w:val="00D26AAC"/>
    <w:rsid w:val="00D3184E"/>
    <w:rsid w:val="00D32CA9"/>
    <w:rsid w:val="00D345E2"/>
    <w:rsid w:val="00D34A3F"/>
    <w:rsid w:val="00D36842"/>
    <w:rsid w:val="00D40045"/>
    <w:rsid w:val="00D42989"/>
    <w:rsid w:val="00D44F12"/>
    <w:rsid w:val="00D4711E"/>
    <w:rsid w:val="00D47467"/>
    <w:rsid w:val="00D52DF3"/>
    <w:rsid w:val="00D566A8"/>
    <w:rsid w:val="00D56840"/>
    <w:rsid w:val="00D574D1"/>
    <w:rsid w:val="00D57D58"/>
    <w:rsid w:val="00D607E7"/>
    <w:rsid w:val="00D61985"/>
    <w:rsid w:val="00D62168"/>
    <w:rsid w:val="00D65602"/>
    <w:rsid w:val="00D66B6D"/>
    <w:rsid w:val="00D70A4C"/>
    <w:rsid w:val="00D70A4E"/>
    <w:rsid w:val="00D733CA"/>
    <w:rsid w:val="00D7556C"/>
    <w:rsid w:val="00D800B0"/>
    <w:rsid w:val="00D806BA"/>
    <w:rsid w:val="00D85DF2"/>
    <w:rsid w:val="00D86FC1"/>
    <w:rsid w:val="00D90440"/>
    <w:rsid w:val="00D909FF"/>
    <w:rsid w:val="00D92AAA"/>
    <w:rsid w:val="00D9354E"/>
    <w:rsid w:val="00D94562"/>
    <w:rsid w:val="00D95362"/>
    <w:rsid w:val="00D95DE3"/>
    <w:rsid w:val="00D97D2D"/>
    <w:rsid w:val="00DA1EA4"/>
    <w:rsid w:val="00DA59E3"/>
    <w:rsid w:val="00DB1328"/>
    <w:rsid w:val="00DB1A8D"/>
    <w:rsid w:val="00DB296E"/>
    <w:rsid w:val="00DB4248"/>
    <w:rsid w:val="00DB4818"/>
    <w:rsid w:val="00DB5222"/>
    <w:rsid w:val="00DB6394"/>
    <w:rsid w:val="00DC05B1"/>
    <w:rsid w:val="00DC0C2F"/>
    <w:rsid w:val="00DC2BD4"/>
    <w:rsid w:val="00DC4F09"/>
    <w:rsid w:val="00DC78A1"/>
    <w:rsid w:val="00DD045F"/>
    <w:rsid w:val="00DD4819"/>
    <w:rsid w:val="00DD57AC"/>
    <w:rsid w:val="00DE0036"/>
    <w:rsid w:val="00DE3BBD"/>
    <w:rsid w:val="00DE3C0F"/>
    <w:rsid w:val="00DE6321"/>
    <w:rsid w:val="00DE655F"/>
    <w:rsid w:val="00DF3CB4"/>
    <w:rsid w:val="00DF446E"/>
    <w:rsid w:val="00E0053C"/>
    <w:rsid w:val="00E00FCC"/>
    <w:rsid w:val="00E0147C"/>
    <w:rsid w:val="00E01E15"/>
    <w:rsid w:val="00E02FD7"/>
    <w:rsid w:val="00E0340C"/>
    <w:rsid w:val="00E068C6"/>
    <w:rsid w:val="00E0690D"/>
    <w:rsid w:val="00E06D68"/>
    <w:rsid w:val="00E0702B"/>
    <w:rsid w:val="00E0769B"/>
    <w:rsid w:val="00E15262"/>
    <w:rsid w:val="00E15A41"/>
    <w:rsid w:val="00E17177"/>
    <w:rsid w:val="00E21B66"/>
    <w:rsid w:val="00E244DC"/>
    <w:rsid w:val="00E264A9"/>
    <w:rsid w:val="00E27C8A"/>
    <w:rsid w:val="00E360F9"/>
    <w:rsid w:val="00E36205"/>
    <w:rsid w:val="00E40AAA"/>
    <w:rsid w:val="00E40C6B"/>
    <w:rsid w:val="00E45452"/>
    <w:rsid w:val="00E46780"/>
    <w:rsid w:val="00E50CD8"/>
    <w:rsid w:val="00E52B46"/>
    <w:rsid w:val="00E54226"/>
    <w:rsid w:val="00E5431F"/>
    <w:rsid w:val="00E561E7"/>
    <w:rsid w:val="00E57C83"/>
    <w:rsid w:val="00E6129C"/>
    <w:rsid w:val="00E61624"/>
    <w:rsid w:val="00E6194D"/>
    <w:rsid w:val="00E638EE"/>
    <w:rsid w:val="00E649E7"/>
    <w:rsid w:val="00E7117B"/>
    <w:rsid w:val="00E7307A"/>
    <w:rsid w:val="00E75D40"/>
    <w:rsid w:val="00E768FA"/>
    <w:rsid w:val="00E83C32"/>
    <w:rsid w:val="00E84170"/>
    <w:rsid w:val="00E95FB3"/>
    <w:rsid w:val="00E96853"/>
    <w:rsid w:val="00E97756"/>
    <w:rsid w:val="00EA270C"/>
    <w:rsid w:val="00EA6336"/>
    <w:rsid w:val="00EA662C"/>
    <w:rsid w:val="00EA6EBA"/>
    <w:rsid w:val="00EB0A62"/>
    <w:rsid w:val="00EB328C"/>
    <w:rsid w:val="00EB5648"/>
    <w:rsid w:val="00EB5FC2"/>
    <w:rsid w:val="00EB6AAC"/>
    <w:rsid w:val="00EB7219"/>
    <w:rsid w:val="00EC07EF"/>
    <w:rsid w:val="00EC2CE4"/>
    <w:rsid w:val="00EC320B"/>
    <w:rsid w:val="00EC3C48"/>
    <w:rsid w:val="00EC4462"/>
    <w:rsid w:val="00ED1903"/>
    <w:rsid w:val="00ED1D4B"/>
    <w:rsid w:val="00ED3818"/>
    <w:rsid w:val="00ED6561"/>
    <w:rsid w:val="00EE3838"/>
    <w:rsid w:val="00EF342D"/>
    <w:rsid w:val="00EF4F29"/>
    <w:rsid w:val="00EF6600"/>
    <w:rsid w:val="00EF6A09"/>
    <w:rsid w:val="00F0181E"/>
    <w:rsid w:val="00F107CA"/>
    <w:rsid w:val="00F109E6"/>
    <w:rsid w:val="00F12232"/>
    <w:rsid w:val="00F1420E"/>
    <w:rsid w:val="00F14A37"/>
    <w:rsid w:val="00F16A1C"/>
    <w:rsid w:val="00F16FF9"/>
    <w:rsid w:val="00F217DA"/>
    <w:rsid w:val="00F333AE"/>
    <w:rsid w:val="00F34041"/>
    <w:rsid w:val="00F35DD2"/>
    <w:rsid w:val="00F4053C"/>
    <w:rsid w:val="00F42499"/>
    <w:rsid w:val="00F42FAA"/>
    <w:rsid w:val="00F4438F"/>
    <w:rsid w:val="00F471DC"/>
    <w:rsid w:val="00F50C0F"/>
    <w:rsid w:val="00F644A8"/>
    <w:rsid w:val="00F64C9E"/>
    <w:rsid w:val="00F67763"/>
    <w:rsid w:val="00F71531"/>
    <w:rsid w:val="00F7398A"/>
    <w:rsid w:val="00F8431D"/>
    <w:rsid w:val="00F8442B"/>
    <w:rsid w:val="00F86F35"/>
    <w:rsid w:val="00F9182E"/>
    <w:rsid w:val="00F929D4"/>
    <w:rsid w:val="00FA1FAF"/>
    <w:rsid w:val="00FA2511"/>
    <w:rsid w:val="00FA28AB"/>
    <w:rsid w:val="00FA41FA"/>
    <w:rsid w:val="00FA6229"/>
    <w:rsid w:val="00FA641D"/>
    <w:rsid w:val="00FA6481"/>
    <w:rsid w:val="00FA6BFF"/>
    <w:rsid w:val="00FA79EC"/>
    <w:rsid w:val="00FB0001"/>
    <w:rsid w:val="00FB01FF"/>
    <w:rsid w:val="00FB0689"/>
    <w:rsid w:val="00FB0CC6"/>
    <w:rsid w:val="00FB0E75"/>
    <w:rsid w:val="00FB2FE8"/>
    <w:rsid w:val="00FB38CE"/>
    <w:rsid w:val="00FB4231"/>
    <w:rsid w:val="00FB5160"/>
    <w:rsid w:val="00FB52A7"/>
    <w:rsid w:val="00FB5EF3"/>
    <w:rsid w:val="00FC0EE4"/>
    <w:rsid w:val="00FC3930"/>
    <w:rsid w:val="00FD2521"/>
    <w:rsid w:val="00FD6A73"/>
    <w:rsid w:val="00FD75FA"/>
    <w:rsid w:val="00FE008D"/>
    <w:rsid w:val="00FE2C3E"/>
    <w:rsid w:val="00FE32F0"/>
    <w:rsid w:val="00FE3A20"/>
    <w:rsid w:val="00FF11B6"/>
    <w:rsid w:val="00FF1344"/>
    <w:rsid w:val="00FF1CD3"/>
    <w:rsid w:val="00FF2F4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640B557"/>
  <w15:docId w15:val="{161E2CDC-DCE4-4D9F-990C-483295BBF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en-US" w:bidi="ar-SA"/>
      </w:rPr>
    </w:rPrDefault>
    <w:pPrDefault>
      <w:pPr>
        <w:spacing w:after="2765"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19"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1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9" w:unhideWhenUsed="1"/>
    <w:lsdException w:name="Strong" w:uiPriority="22" w:qFormat="1"/>
    <w:lsdException w:name="Emphasis" w:uiPriority="20" w:qFormat="1"/>
    <w:lsdException w:name="Document Map" w:semiHidden="1" w:uiPriority="1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lsdException w:name="Medium Grid 2 Accent 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lsdException w:name="Medium Shading 2 Accent 6" w:uiPriority="64"/>
    <w:lsdException w:name="Medium List 1 Accent 6" w:uiPriority="65"/>
    <w:lsdException w:name="Medium List 2 Accent 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uiPriority w:val="11"/>
    <w:qFormat/>
    <w:rsid w:val="00BF27DD"/>
    <w:pPr>
      <w:spacing w:after="0" w:line="360" w:lineRule="auto"/>
    </w:pPr>
    <w:rPr>
      <w:rFonts w:ascii="Times New Roman" w:hAnsi="Times New Roman"/>
    </w:rPr>
  </w:style>
  <w:style w:type="paragraph" w:styleId="Heading1">
    <w:name w:val="heading 1"/>
    <w:aliases w:val="UNITEN"/>
    <w:basedOn w:val="Normal"/>
    <w:next w:val="Normal"/>
    <w:link w:val="Heading1Char"/>
    <w:autoRedefine/>
    <w:uiPriority w:val="9"/>
    <w:qFormat/>
    <w:rsid w:val="00BA1AFE"/>
    <w:pPr>
      <w:keepNext/>
      <w:keepLines/>
      <w:numPr>
        <w:numId w:val="1"/>
      </w:numPr>
      <w:spacing w:afterLines="200" w:after="480"/>
      <w:jc w:val="center"/>
      <w:outlineLvl w:val="0"/>
    </w:pPr>
    <w:rPr>
      <w:rFonts w:eastAsiaTheme="majorEastAsia" w:cstheme="majorBidi"/>
      <w:b/>
      <w:sz w:val="24"/>
      <w:szCs w:val="32"/>
    </w:rPr>
  </w:style>
  <w:style w:type="paragraph" w:styleId="Heading2">
    <w:name w:val="heading 2"/>
    <w:basedOn w:val="Normal"/>
    <w:next w:val="Normal"/>
    <w:link w:val="Heading2Char"/>
    <w:autoRedefine/>
    <w:uiPriority w:val="9"/>
    <w:qFormat/>
    <w:rsid w:val="00A745F2"/>
    <w:pPr>
      <w:keepLines/>
      <w:numPr>
        <w:ilvl w:val="1"/>
        <w:numId w:val="1"/>
      </w:numPr>
      <w:spacing w:afterLines="100" w:after="240"/>
      <w:outlineLvl w:val="1"/>
    </w:pPr>
    <w:rPr>
      <w:rFonts w:eastAsiaTheme="majorEastAsia" w:cstheme="majorBidi"/>
      <w:b/>
      <w:sz w:val="24"/>
      <w:szCs w:val="26"/>
    </w:rPr>
  </w:style>
  <w:style w:type="paragraph" w:styleId="Heading3">
    <w:name w:val="heading 3"/>
    <w:basedOn w:val="Normal"/>
    <w:next w:val="Normal"/>
    <w:link w:val="Heading3Char"/>
    <w:uiPriority w:val="9"/>
    <w:qFormat/>
    <w:rsid w:val="009B42CD"/>
    <w:pPr>
      <w:keepNext/>
      <w:keepLines/>
      <w:numPr>
        <w:ilvl w:val="2"/>
        <w:numId w:val="1"/>
      </w:numPr>
      <w:spacing w:afterLines="100" w:after="100"/>
      <w:outlineLvl w:val="2"/>
    </w:pPr>
    <w:rPr>
      <w:rFonts w:eastAsiaTheme="majorEastAsia" w:cstheme="majorBidi"/>
      <w:b/>
      <w:sz w:val="24"/>
      <w:szCs w:val="24"/>
    </w:rPr>
  </w:style>
  <w:style w:type="paragraph" w:styleId="Heading4">
    <w:name w:val="heading 4"/>
    <w:basedOn w:val="Normal"/>
    <w:next w:val="Normal"/>
    <w:link w:val="Heading4Char"/>
    <w:autoRedefine/>
    <w:uiPriority w:val="9"/>
    <w:qFormat/>
    <w:rsid w:val="00984AB8"/>
    <w:pPr>
      <w:keepNext/>
      <w:keepLines/>
      <w:numPr>
        <w:ilvl w:val="3"/>
        <w:numId w:val="1"/>
      </w:numPr>
      <w:spacing w:afterLines="200" w:after="480"/>
      <w:outlineLvl w:val="3"/>
    </w:pPr>
    <w:rPr>
      <w:rFonts w:eastAsiaTheme="majorEastAsia" w:cstheme="majorBidi"/>
      <w:b/>
      <w:iCs/>
      <w:sz w:val="24"/>
    </w:rPr>
  </w:style>
  <w:style w:type="paragraph" w:styleId="Heading5">
    <w:name w:val="heading 5"/>
    <w:basedOn w:val="Normal"/>
    <w:next w:val="Normal"/>
    <w:link w:val="Heading5Char"/>
    <w:autoRedefine/>
    <w:uiPriority w:val="9"/>
    <w:qFormat/>
    <w:rsid w:val="00772F6C"/>
    <w:pPr>
      <w:keepNext/>
      <w:keepLines/>
      <w:numPr>
        <w:ilvl w:val="4"/>
        <w:numId w:val="1"/>
      </w:numPr>
      <w:spacing w:before="40"/>
      <w:outlineLvl w:val="4"/>
    </w:pPr>
    <w:rPr>
      <w:rFonts w:eastAsiaTheme="majorEastAsia" w:cstheme="majorBidi"/>
      <w:sz w:val="24"/>
    </w:rPr>
  </w:style>
  <w:style w:type="paragraph" w:styleId="Heading6">
    <w:name w:val="heading 6"/>
    <w:basedOn w:val="Normal"/>
    <w:next w:val="Normal"/>
    <w:link w:val="Heading6Char"/>
    <w:uiPriority w:val="9"/>
    <w:qFormat/>
    <w:rsid w:val="009E16E8"/>
    <w:pPr>
      <w:keepLines/>
      <w:numPr>
        <w:ilvl w:val="5"/>
        <w:numId w:val="1"/>
      </w:numPr>
      <w:spacing w:before="120"/>
      <w:outlineLvl w:val="5"/>
    </w:pPr>
    <w:rPr>
      <w:rFonts w:eastAsiaTheme="majorEastAsia" w:cstheme="majorBidi"/>
    </w:rPr>
  </w:style>
  <w:style w:type="paragraph" w:styleId="Heading7">
    <w:name w:val="heading 7"/>
    <w:basedOn w:val="Normal"/>
    <w:next w:val="Normal"/>
    <w:link w:val="Heading7Char"/>
    <w:uiPriority w:val="9"/>
    <w:unhideWhenUsed/>
    <w:qFormat/>
    <w:rsid w:val="00604D92"/>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604D9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04D9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UNITEN Char"/>
    <w:basedOn w:val="DefaultParagraphFont"/>
    <w:link w:val="Heading1"/>
    <w:uiPriority w:val="9"/>
    <w:rsid w:val="00BA1AF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A745F2"/>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9B42CD"/>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984AB8"/>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772F6C"/>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9E16E8"/>
    <w:rPr>
      <w:rFonts w:ascii="Times New Roman" w:eastAsiaTheme="majorEastAsia" w:hAnsi="Times New Roman" w:cstheme="majorBidi"/>
    </w:rPr>
  </w:style>
  <w:style w:type="character" w:customStyle="1" w:styleId="Heading7Char">
    <w:name w:val="Heading 7 Char"/>
    <w:basedOn w:val="DefaultParagraphFont"/>
    <w:link w:val="Heading7"/>
    <w:uiPriority w:val="9"/>
    <w:rsid w:val="00FB068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FB06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B0689"/>
    <w:rPr>
      <w:rFonts w:asciiTheme="majorHAnsi" w:eastAsiaTheme="majorEastAsia" w:hAnsiTheme="majorHAnsi" w:cstheme="majorBidi"/>
      <w:i/>
      <w:iCs/>
      <w:color w:val="272727" w:themeColor="text1" w:themeTint="D8"/>
      <w:sz w:val="21"/>
      <w:szCs w:val="21"/>
    </w:rPr>
  </w:style>
  <w:style w:type="paragraph" w:customStyle="1" w:styleId="UNITENParagraph">
    <w:name w:val="UNITEN Paragraph"/>
    <w:basedOn w:val="Normal"/>
    <w:next w:val="Normal"/>
    <w:link w:val="UNITENParagraphChar"/>
    <w:autoRedefine/>
    <w:uiPriority w:val="11"/>
    <w:qFormat/>
    <w:rsid w:val="004546E7"/>
    <w:pPr>
      <w:spacing w:afterLines="200" w:after="480"/>
      <w:ind w:firstLine="360"/>
      <w:jc w:val="both"/>
    </w:pPr>
    <w:rPr>
      <w:rFonts w:cs="Times New Roman"/>
      <w:sz w:val="24"/>
    </w:rPr>
  </w:style>
  <w:style w:type="character" w:customStyle="1" w:styleId="UNITENParagraphChar">
    <w:name w:val="UNITEN Paragraph Char"/>
    <w:basedOn w:val="DefaultParagraphFont"/>
    <w:link w:val="UNITENParagraph"/>
    <w:uiPriority w:val="11"/>
    <w:rsid w:val="004546E7"/>
    <w:rPr>
      <w:rFonts w:ascii="Times New Roman" w:hAnsi="Times New Roman" w:cs="Times New Roman"/>
      <w:sz w:val="24"/>
    </w:rPr>
  </w:style>
  <w:style w:type="paragraph" w:styleId="TOC1">
    <w:name w:val="toc 1"/>
    <w:basedOn w:val="Normal"/>
    <w:next w:val="Normal"/>
    <w:autoRedefine/>
    <w:uiPriority w:val="39"/>
    <w:unhideWhenUsed/>
    <w:rsid w:val="00993221"/>
    <w:pPr>
      <w:tabs>
        <w:tab w:val="right" w:pos="8278"/>
      </w:tabs>
      <w:spacing w:after="120"/>
      <w:ind w:left="1134" w:hanging="1134"/>
    </w:pPr>
    <w:rPr>
      <w:b/>
      <w:bCs/>
      <w:noProof/>
      <w:sz w:val="24"/>
    </w:rPr>
  </w:style>
  <w:style w:type="paragraph" w:styleId="TOC2">
    <w:name w:val="toc 2"/>
    <w:basedOn w:val="Normal"/>
    <w:next w:val="Normal"/>
    <w:autoRedefine/>
    <w:uiPriority w:val="39"/>
    <w:unhideWhenUsed/>
    <w:rsid w:val="00B83F13"/>
    <w:pPr>
      <w:tabs>
        <w:tab w:val="left" w:pos="720"/>
        <w:tab w:val="right" w:pos="8278"/>
      </w:tabs>
      <w:spacing w:after="120"/>
      <w:ind w:left="720" w:hanging="720"/>
    </w:pPr>
    <w:rPr>
      <w:rFonts w:cstheme="minorHAnsi"/>
      <w:bCs/>
      <w:sz w:val="24"/>
      <w:szCs w:val="20"/>
    </w:rPr>
  </w:style>
  <w:style w:type="paragraph" w:styleId="Caption">
    <w:name w:val="caption"/>
    <w:aliases w:val="Do not use"/>
    <w:basedOn w:val="Normal"/>
    <w:next w:val="Normal"/>
    <w:link w:val="CaptionChar"/>
    <w:uiPriority w:val="13"/>
    <w:unhideWhenUsed/>
    <w:qFormat/>
    <w:rsid w:val="0094096B"/>
    <w:rPr>
      <w:b/>
      <w:bCs/>
      <w:color w:val="000000" w:themeColor="text1"/>
      <w:sz w:val="18"/>
      <w:szCs w:val="18"/>
    </w:rPr>
  </w:style>
  <w:style w:type="character" w:customStyle="1" w:styleId="CaptionChar">
    <w:name w:val="Caption Char"/>
    <w:aliases w:val="Do not use Char"/>
    <w:basedOn w:val="DefaultParagraphFont"/>
    <w:link w:val="Caption"/>
    <w:uiPriority w:val="13"/>
    <w:rsid w:val="0094096B"/>
    <w:rPr>
      <w:rFonts w:ascii="Times New Roman" w:hAnsi="Times New Roman"/>
      <w:b/>
      <w:bCs/>
      <w:color w:val="000000" w:themeColor="text1"/>
      <w:sz w:val="18"/>
      <w:szCs w:val="18"/>
    </w:rPr>
  </w:style>
  <w:style w:type="paragraph" w:customStyle="1" w:styleId="QuotationUNITEN">
    <w:name w:val="Quotation UNITEN"/>
    <w:basedOn w:val="UNITENParagraph"/>
    <w:next w:val="UNITENParagraph2"/>
    <w:autoRedefine/>
    <w:uiPriority w:val="13"/>
    <w:qFormat/>
    <w:rsid w:val="00A26796"/>
    <w:pPr>
      <w:spacing w:line="240" w:lineRule="auto"/>
      <w:ind w:left="1440" w:right="1440"/>
    </w:pPr>
    <w:rPr>
      <w:i/>
    </w:rPr>
  </w:style>
  <w:style w:type="paragraph" w:customStyle="1" w:styleId="UNITENParagraph2">
    <w:name w:val="UNITEN Paragraph 2"/>
    <w:basedOn w:val="UNITENParagraph"/>
    <w:next w:val="UNITENParagraph"/>
    <w:autoRedefine/>
    <w:uiPriority w:val="11"/>
    <w:rsid w:val="00AA3D7E"/>
    <w:pPr>
      <w:spacing w:beforeLines="200" w:before="480"/>
    </w:pPr>
  </w:style>
  <w:style w:type="paragraph" w:styleId="TableofFigures">
    <w:name w:val="table of figures"/>
    <w:basedOn w:val="Normal"/>
    <w:next w:val="Normal"/>
    <w:autoRedefine/>
    <w:uiPriority w:val="99"/>
    <w:unhideWhenUsed/>
    <w:rsid w:val="00772F6C"/>
    <w:pPr>
      <w:tabs>
        <w:tab w:val="right" w:pos="8278"/>
      </w:tabs>
      <w:spacing w:after="240"/>
      <w:ind w:left="1440" w:right="651" w:hanging="1440"/>
      <w:jc w:val="both"/>
    </w:pPr>
    <w:rPr>
      <w:noProof/>
      <w:sz w:val="24"/>
    </w:rPr>
  </w:style>
  <w:style w:type="paragraph" w:styleId="Title">
    <w:name w:val="Title"/>
    <w:basedOn w:val="Normal"/>
    <w:next w:val="Normal"/>
    <w:link w:val="TitleChar"/>
    <w:uiPriority w:val="10"/>
    <w:semiHidden/>
    <w:qFormat/>
    <w:rsid w:val="00147E3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FB068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semiHidden/>
    <w:qFormat/>
    <w:rsid w:val="00147E3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FB0689"/>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47E33"/>
    <w:rPr>
      <w:b/>
      <w:bCs/>
    </w:rPr>
  </w:style>
  <w:style w:type="character" w:styleId="Emphasis">
    <w:name w:val="Emphasis"/>
    <w:basedOn w:val="DefaultParagraphFont"/>
    <w:uiPriority w:val="20"/>
    <w:semiHidden/>
    <w:qFormat/>
    <w:rsid w:val="00147E33"/>
    <w:rPr>
      <w:i/>
      <w:iCs/>
    </w:rPr>
  </w:style>
  <w:style w:type="paragraph" w:styleId="Quote">
    <w:name w:val="Quote"/>
    <w:basedOn w:val="Normal"/>
    <w:next w:val="Normal"/>
    <w:link w:val="QuoteChar"/>
    <w:uiPriority w:val="19"/>
    <w:semiHidden/>
    <w:qFormat/>
    <w:rsid w:val="00A26796"/>
    <w:pPr>
      <w:spacing w:before="240" w:after="240" w:line="240" w:lineRule="auto"/>
      <w:ind w:left="1134" w:right="1134"/>
      <w:jc w:val="both"/>
    </w:pPr>
    <w:rPr>
      <w:i/>
      <w:iCs/>
      <w:color w:val="000000" w:themeColor="text1"/>
    </w:rPr>
  </w:style>
  <w:style w:type="character" w:customStyle="1" w:styleId="QuoteChar">
    <w:name w:val="Quote Char"/>
    <w:basedOn w:val="DefaultParagraphFont"/>
    <w:link w:val="Quote"/>
    <w:uiPriority w:val="19"/>
    <w:semiHidden/>
    <w:rsid w:val="00A26796"/>
    <w:rPr>
      <w:rFonts w:ascii="Times New Roman" w:hAnsi="Times New Roman"/>
      <w:i/>
      <w:iCs/>
      <w:color w:val="000000" w:themeColor="text1"/>
    </w:rPr>
  </w:style>
  <w:style w:type="paragraph" w:styleId="IntenseQuote">
    <w:name w:val="Intense Quote"/>
    <w:basedOn w:val="Normal"/>
    <w:next w:val="Normal"/>
    <w:link w:val="IntenseQuoteChar"/>
    <w:uiPriority w:val="30"/>
    <w:semiHidden/>
    <w:qFormat/>
    <w:rsid w:val="00147E3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A26796"/>
    <w:rPr>
      <w:rFonts w:ascii="Times New Roman" w:hAnsi="Times New Roman"/>
      <w:b/>
      <w:bCs/>
      <w:i/>
      <w:iCs/>
      <w:color w:val="4F81BD" w:themeColor="accent1"/>
    </w:rPr>
  </w:style>
  <w:style w:type="character" w:styleId="SubtleEmphasis">
    <w:name w:val="Subtle Emphasis"/>
    <w:basedOn w:val="DefaultParagraphFont"/>
    <w:uiPriority w:val="19"/>
    <w:semiHidden/>
    <w:qFormat/>
    <w:rsid w:val="00147E33"/>
    <w:rPr>
      <w:i/>
      <w:iCs/>
      <w:color w:val="808080" w:themeColor="text1" w:themeTint="7F"/>
    </w:rPr>
  </w:style>
  <w:style w:type="character" w:styleId="IntenseEmphasis">
    <w:name w:val="Intense Emphasis"/>
    <w:basedOn w:val="DefaultParagraphFont"/>
    <w:uiPriority w:val="21"/>
    <w:semiHidden/>
    <w:qFormat/>
    <w:rsid w:val="00147E33"/>
    <w:rPr>
      <w:b/>
      <w:bCs/>
      <w:i/>
      <w:iCs/>
      <w:color w:val="4F81BD" w:themeColor="accent1"/>
    </w:rPr>
  </w:style>
  <w:style w:type="character" w:styleId="SubtleReference">
    <w:name w:val="Subtle Reference"/>
    <w:basedOn w:val="DefaultParagraphFont"/>
    <w:uiPriority w:val="31"/>
    <w:semiHidden/>
    <w:qFormat/>
    <w:rsid w:val="00147E33"/>
    <w:rPr>
      <w:smallCaps/>
      <w:color w:val="C0504D" w:themeColor="accent2"/>
      <w:u w:val="single"/>
    </w:rPr>
  </w:style>
  <w:style w:type="character" w:styleId="IntenseReference">
    <w:name w:val="Intense Reference"/>
    <w:basedOn w:val="DefaultParagraphFont"/>
    <w:uiPriority w:val="32"/>
    <w:semiHidden/>
    <w:qFormat/>
    <w:rsid w:val="00147E33"/>
    <w:rPr>
      <w:b/>
      <w:bCs/>
      <w:smallCaps/>
      <w:color w:val="C0504D" w:themeColor="accent2"/>
      <w:spacing w:val="5"/>
      <w:u w:val="single"/>
    </w:rPr>
  </w:style>
  <w:style w:type="character" w:styleId="BookTitle">
    <w:name w:val="Book Title"/>
    <w:basedOn w:val="DefaultParagraphFont"/>
    <w:uiPriority w:val="33"/>
    <w:qFormat/>
    <w:rsid w:val="00147E33"/>
    <w:rPr>
      <w:b/>
      <w:bCs/>
      <w:smallCaps/>
      <w:spacing w:val="5"/>
    </w:rPr>
  </w:style>
  <w:style w:type="paragraph" w:styleId="TOC3">
    <w:name w:val="toc 3"/>
    <w:basedOn w:val="Normal"/>
    <w:next w:val="Normal"/>
    <w:autoRedefine/>
    <w:uiPriority w:val="39"/>
    <w:unhideWhenUsed/>
    <w:rsid w:val="007C0161"/>
    <w:pPr>
      <w:tabs>
        <w:tab w:val="left" w:pos="1440"/>
        <w:tab w:val="right" w:pos="8278"/>
      </w:tabs>
      <w:spacing w:after="120"/>
      <w:ind w:left="1440" w:hanging="720"/>
    </w:pPr>
  </w:style>
  <w:style w:type="character" w:styleId="Hyperlink">
    <w:name w:val="Hyperlink"/>
    <w:aliases w:val="TOC-LOF"/>
    <w:basedOn w:val="DefaultParagraphFont"/>
    <w:uiPriority w:val="99"/>
    <w:unhideWhenUsed/>
    <w:rsid w:val="00147E33"/>
    <w:rPr>
      <w:color w:val="0000FF" w:themeColor="hyperlink"/>
      <w:u w:val="single"/>
    </w:rPr>
  </w:style>
  <w:style w:type="paragraph" w:styleId="TOC4">
    <w:name w:val="toc 4"/>
    <w:basedOn w:val="Normal"/>
    <w:next w:val="Normal"/>
    <w:autoRedefine/>
    <w:uiPriority w:val="39"/>
    <w:unhideWhenUsed/>
    <w:rsid w:val="003D34CC"/>
    <w:pPr>
      <w:tabs>
        <w:tab w:val="left" w:pos="1440"/>
        <w:tab w:val="right" w:pos="8471"/>
      </w:tabs>
      <w:spacing w:afterLines="150" w:after="150"/>
      <w:ind w:left="2234" w:right="720" w:hanging="794"/>
    </w:pPr>
    <w:rPr>
      <w:sz w:val="24"/>
      <w:lang w:val="en-US"/>
    </w:rPr>
  </w:style>
  <w:style w:type="table" w:styleId="TableGrid">
    <w:name w:val="Table Grid"/>
    <w:basedOn w:val="TableNormal"/>
    <w:rsid w:val="00147E33"/>
    <w:pPr>
      <w:ind w:firstLine="36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autoRedefine/>
    <w:uiPriority w:val="19"/>
    <w:unhideWhenUsed/>
    <w:rsid w:val="003D34CC"/>
    <w:pPr>
      <w:tabs>
        <w:tab w:val="center" w:pos="4680"/>
        <w:tab w:val="right" w:pos="9360"/>
      </w:tabs>
      <w:jc w:val="both"/>
    </w:pPr>
  </w:style>
  <w:style w:type="character" w:customStyle="1" w:styleId="HeaderChar">
    <w:name w:val="Header Char"/>
    <w:basedOn w:val="DefaultParagraphFont"/>
    <w:link w:val="Header"/>
    <w:uiPriority w:val="19"/>
    <w:rsid w:val="005746B8"/>
    <w:rPr>
      <w:rFonts w:ascii="Times New Roman" w:hAnsi="Times New Roman"/>
    </w:rPr>
  </w:style>
  <w:style w:type="paragraph" w:styleId="Footer">
    <w:name w:val="footer"/>
    <w:basedOn w:val="Normal"/>
    <w:link w:val="FooterChar"/>
    <w:uiPriority w:val="19"/>
    <w:unhideWhenUsed/>
    <w:rsid w:val="003D34CC"/>
    <w:pPr>
      <w:tabs>
        <w:tab w:val="center" w:pos="4513"/>
        <w:tab w:val="right" w:pos="9026"/>
      </w:tabs>
    </w:pPr>
  </w:style>
  <w:style w:type="character" w:customStyle="1" w:styleId="FooterChar">
    <w:name w:val="Footer Char"/>
    <w:basedOn w:val="DefaultParagraphFont"/>
    <w:link w:val="Footer"/>
    <w:uiPriority w:val="19"/>
    <w:rsid w:val="005746B8"/>
    <w:rPr>
      <w:rFonts w:ascii="Times New Roman" w:hAnsi="Times New Roman"/>
    </w:rPr>
  </w:style>
  <w:style w:type="paragraph" w:customStyle="1" w:styleId="TheBodyStartHere">
    <w:name w:val="The Body Start Here"/>
    <w:basedOn w:val="MZJFM"/>
    <w:uiPriority w:val="8"/>
    <w:qFormat/>
    <w:rsid w:val="004A001D"/>
  </w:style>
  <w:style w:type="paragraph" w:customStyle="1" w:styleId="MZJFM">
    <w:name w:val="MZJ FM"/>
    <w:basedOn w:val="Normal"/>
    <w:uiPriority w:val="1"/>
    <w:qFormat/>
    <w:rsid w:val="001668CF"/>
    <w:pPr>
      <w:pBdr>
        <w:top w:val="single" w:sz="18" w:space="1" w:color="auto"/>
        <w:left w:val="single" w:sz="18" w:space="4" w:color="auto"/>
        <w:bottom w:val="single" w:sz="18" w:space="1" w:color="auto"/>
        <w:right w:val="single" w:sz="18" w:space="4" w:color="auto"/>
      </w:pBdr>
      <w:shd w:val="clear" w:color="auto" w:fill="FFFF00"/>
      <w:spacing w:after="360"/>
      <w:jc w:val="both"/>
    </w:pPr>
    <w:rPr>
      <w:b/>
      <w:color w:val="FF0000"/>
      <w:sz w:val="20"/>
      <w:lang w:val="en-US"/>
    </w:rPr>
  </w:style>
  <w:style w:type="table" w:styleId="LightList-Accent3">
    <w:name w:val="Light List Accent 3"/>
    <w:basedOn w:val="TableNormal"/>
    <w:uiPriority w:val="61"/>
    <w:rsid w:val="00147E33"/>
    <w:pPr>
      <w:ind w:firstLine="360"/>
    </w:pPr>
    <w:rPr>
      <w:rFonts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semiHidden/>
    <w:unhideWhenUsed/>
    <w:rsid w:val="00A26796"/>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A26796"/>
    <w:rPr>
      <w:rFonts w:ascii="Tahoma" w:hAnsi="Tahoma" w:cs="Tahoma"/>
      <w:sz w:val="16"/>
      <w:szCs w:val="16"/>
    </w:rPr>
  </w:style>
  <w:style w:type="paragraph" w:styleId="EndnoteText">
    <w:name w:val="endnote text"/>
    <w:basedOn w:val="Normal"/>
    <w:link w:val="EndnoteTextChar"/>
    <w:autoRedefine/>
    <w:uiPriority w:val="99"/>
    <w:semiHidden/>
    <w:unhideWhenUsed/>
    <w:rsid w:val="00081B7A"/>
    <w:pPr>
      <w:jc w:val="center"/>
    </w:pPr>
    <w:rPr>
      <w:sz w:val="20"/>
      <w:szCs w:val="20"/>
    </w:rPr>
  </w:style>
  <w:style w:type="character" w:customStyle="1" w:styleId="EndnoteTextChar">
    <w:name w:val="Endnote Text Char"/>
    <w:basedOn w:val="DefaultParagraphFont"/>
    <w:link w:val="EndnoteText"/>
    <w:uiPriority w:val="99"/>
    <w:semiHidden/>
    <w:rsid w:val="00081B7A"/>
    <w:rPr>
      <w:rFonts w:ascii="Arial" w:hAnsi="Arial"/>
      <w:b/>
      <w:sz w:val="20"/>
      <w:szCs w:val="20"/>
    </w:rPr>
  </w:style>
  <w:style w:type="paragraph" w:styleId="FootnoteText">
    <w:name w:val="footnote text"/>
    <w:basedOn w:val="Normal"/>
    <w:link w:val="FootnoteTextChar"/>
    <w:autoRedefine/>
    <w:uiPriority w:val="19"/>
    <w:unhideWhenUsed/>
    <w:rsid w:val="00147E33"/>
    <w:rPr>
      <w:sz w:val="20"/>
      <w:szCs w:val="20"/>
    </w:rPr>
  </w:style>
  <w:style w:type="character" w:customStyle="1" w:styleId="FootnoteTextChar">
    <w:name w:val="Footnote Text Char"/>
    <w:basedOn w:val="DefaultParagraphFont"/>
    <w:link w:val="FootnoteText"/>
    <w:uiPriority w:val="19"/>
    <w:rsid w:val="005746B8"/>
    <w:rPr>
      <w:rFonts w:ascii="Times New Roman" w:hAnsi="Times New Roman"/>
      <w:sz w:val="20"/>
      <w:szCs w:val="20"/>
    </w:rPr>
  </w:style>
  <w:style w:type="table" w:styleId="TableElegant">
    <w:name w:val="Table Elegant"/>
    <w:basedOn w:val="TableNormal"/>
    <w:rsid w:val="00147E33"/>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36842"/>
    <w:rPr>
      <w:color w:val="808080"/>
    </w:rPr>
  </w:style>
  <w:style w:type="paragraph" w:customStyle="1" w:styleId="TITLEATROMANPAGES">
    <w:name w:val="TITLE AT ROMAN PAGES"/>
    <w:basedOn w:val="Normal"/>
    <w:next w:val="Normal"/>
    <w:autoRedefine/>
    <w:uiPriority w:val="2"/>
    <w:rsid w:val="00C8145A"/>
    <w:pPr>
      <w:pageBreakBefore/>
      <w:spacing w:afterLines="200"/>
      <w:jc w:val="center"/>
      <w:outlineLvl w:val="0"/>
    </w:pPr>
    <w:rPr>
      <w:rFonts w:eastAsia="Times New Roman" w:cs="Times New Roman"/>
      <w:b/>
      <w:bCs/>
      <w:caps/>
      <w:sz w:val="24"/>
      <w:lang w:val="en-US"/>
    </w:rPr>
  </w:style>
  <w:style w:type="paragraph" w:customStyle="1" w:styleId="COVER-TITLEPAGEUNITEN">
    <w:name w:val="COVER-TITLE PAGE UNITEN"/>
    <w:basedOn w:val="Normal"/>
    <w:next w:val="Normal"/>
    <w:autoRedefine/>
    <w:uiPriority w:val="2"/>
    <w:rsid w:val="00367015"/>
    <w:pPr>
      <w:tabs>
        <w:tab w:val="right" w:pos="8471"/>
      </w:tabs>
      <w:spacing w:before="851" w:after="120"/>
      <w:jc w:val="center"/>
    </w:pPr>
    <w:rPr>
      <w:rFonts w:cs="Times New Roman"/>
      <w:b/>
      <w:bCs/>
      <w:sz w:val="28"/>
      <w:lang w:val="en-US"/>
    </w:rPr>
  </w:style>
  <w:style w:type="paragraph" w:customStyle="1" w:styleId="Dedicationtext">
    <w:name w:val="Dedication text"/>
    <w:basedOn w:val="Normal"/>
    <w:autoRedefine/>
    <w:uiPriority w:val="4"/>
    <w:rsid w:val="00C762AA"/>
    <w:pPr>
      <w:jc w:val="center"/>
    </w:pPr>
    <w:rPr>
      <w:sz w:val="24"/>
      <w:lang w:val="en-US"/>
    </w:rPr>
  </w:style>
  <w:style w:type="paragraph" w:customStyle="1" w:styleId="Acknowledgement">
    <w:name w:val="Acknowledgement"/>
    <w:basedOn w:val="Normal"/>
    <w:uiPriority w:val="4"/>
    <w:qFormat/>
    <w:rsid w:val="007C0161"/>
    <w:pPr>
      <w:spacing w:after="240" w:line="480" w:lineRule="auto"/>
      <w:jc w:val="both"/>
    </w:pPr>
  </w:style>
  <w:style w:type="paragraph" w:customStyle="1" w:styleId="Tabletext2">
    <w:name w:val="Table text 2"/>
    <w:basedOn w:val="Normal"/>
    <w:link w:val="Tabletext2Char"/>
    <w:autoRedefine/>
    <w:uiPriority w:val="14"/>
    <w:qFormat/>
    <w:rsid w:val="00EC07EF"/>
    <w:pPr>
      <w:spacing w:before="200"/>
      <w:ind w:firstLine="360"/>
    </w:pPr>
    <w:rPr>
      <w:rFonts w:eastAsiaTheme="minorHAnsi" w:cs="Times New Roman"/>
      <w:sz w:val="24"/>
      <w:szCs w:val="24"/>
    </w:rPr>
  </w:style>
  <w:style w:type="character" w:customStyle="1" w:styleId="Tabletext2Char">
    <w:name w:val="Table text 2 Char"/>
    <w:basedOn w:val="DefaultParagraphFont"/>
    <w:link w:val="Tabletext2"/>
    <w:uiPriority w:val="14"/>
    <w:rsid w:val="00EC07EF"/>
    <w:rPr>
      <w:rFonts w:ascii="Times New Roman" w:eastAsiaTheme="minorHAnsi" w:hAnsi="Times New Roman" w:cs="Times New Roman"/>
      <w:sz w:val="24"/>
      <w:szCs w:val="24"/>
    </w:rPr>
  </w:style>
  <w:style w:type="paragraph" w:styleId="BodyTextIndent2">
    <w:name w:val="Body Text Indent 2"/>
    <w:basedOn w:val="Normal"/>
    <w:link w:val="BodyTextIndent2Char"/>
    <w:uiPriority w:val="99"/>
    <w:semiHidden/>
    <w:unhideWhenUsed/>
    <w:rsid w:val="004E5D5F"/>
    <w:pPr>
      <w:spacing w:after="120" w:line="480" w:lineRule="auto"/>
      <w:ind w:left="283"/>
    </w:pPr>
  </w:style>
  <w:style w:type="character" w:customStyle="1" w:styleId="BodyTextIndent2Char">
    <w:name w:val="Body Text Indent 2 Char"/>
    <w:basedOn w:val="DefaultParagraphFont"/>
    <w:link w:val="BodyTextIndent2"/>
    <w:uiPriority w:val="99"/>
    <w:semiHidden/>
    <w:rsid w:val="004E5D5F"/>
    <w:rPr>
      <w:rFonts w:ascii="Times New Roman" w:hAnsi="Times New Roman"/>
    </w:rPr>
  </w:style>
  <w:style w:type="paragraph" w:customStyle="1" w:styleId="Tabletext3left">
    <w:name w:val="Table text 3 left"/>
    <w:basedOn w:val="Normal"/>
    <w:link w:val="Tabletext3leftChar"/>
    <w:autoRedefine/>
    <w:uiPriority w:val="14"/>
    <w:qFormat/>
    <w:rsid w:val="009B42CD"/>
    <w:rPr>
      <w:rFonts w:eastAsiaTheme="minorHAnsi" w:cs="Times New Roman"/>
      <w:b/>
      <w:sz w:val="24"/>
      <w:szCs w:val="24"/>
    </w:rPr>
  </w:style>
  <w:style w:type="character" w:customStyle="1" w:styleId="Tabletext3leftChar">
    <w:name w:val="Table text 3 left Char"/>
    <w:basedOn w:val="DefaultParagraphFont"/>
    <w:link w:val="Tabletext3left"/>
    <w:uiPriority w:val="14"/>
    <w:rsid w:val="009B42CD"/>
    <w:rPr>
      <w:rFonts w:ascii="Times New Roman" w:eastAsiaTheme="minorHAnsi" w:hAnsi="Times New Roman" w:cs="Times New Roman"/>
      <w:b/>
      <w:sz w:val="24"/>
      <w:szCs w:val="24"/>
    </w:rPr>
  </w:style>
  <w:style w:type="paragraph" w:customStyle="1" w:styleId="Tabletext4">
    <w:name w:val="Table text 4"/>
    <w:basedOn w:val="Normal"/>
    <w:link w:val="Tabletext4Char"/>
    <w:autoRedefine/>
    <w:uiPriority w:val="14"/>
    <w:qFormat/>
    <w:rsid w:val="00DE3BBD"/>
    <w:pPr>
      <w:ind w:firstLine="360"/>
    </w:pPr>
    <w:rPr>
      <w:rFonts w:eastAsiaTheme="minorHAnsi" w:cs="Times New Roman"/>
      <w:sz w:val="24"/>
      <w:szCs w:val="24"/>
    </w:rPr>
  </w:style>
  <w:style w:type="character" w:customStyle="1" w:styleId="Tabletext4Char">
    <w:name w:val="Table text 4 Char"/>
    <w:basedOn w:val="DefaultParagraphFont"/>
    <w:link w:val="Tabletext4"/>
    <w:uiPriority w:val="14"/>
    <w:rsid w:val="00DE3BBD"/>
    <w:rPr>
      <w:rFonts w:ascii="Times New Roman" w:eastAsiaTheme="minorHAnsi" w:hAnsi="Times New Roman" w:cs="Times New Roman"/>
      <w:sz w:val="24"/>
      <w:szCs w:val="24"/>
    </w:rPr>
  </w:style>
  <w:style w:type="paragraph" w:customStyle="1" w:styleId="Tabletext4a">
    <w:name w:val="Table text 4a"/>
    <w:basedOn w:val="Tabletext4"/>
    <w:autoRedefine/>
    <w:uiPriority w:val="14"/>
    <w:qFormat/>
    <w:rsid w:val="009B42CD"/>
    <w:pPr>
      <w:spacing w:line="240" w:lineRule="auto"/>
    </w:pPr>
    <w:rPr>
      <w:sz w:val="20"/>
    </w:rPr>
  </w:style>
  <w:style w:type="paragraph" w:customStyle="1" w:styleId="Tabletext5centre">
    <w:name w:val="Table text 5 centre"/>
    <w:basedOn w:val="Normal"/>
    <w:autoRedefine/>
    <w:uiPriority w:val="14"/>
    <w:qFormat/>
    <w:rsid w:val="008B3C16"/>
    <w:pPr>
      <w:jc w:val="center"/>
    </w:pPr>
    <w:rPr>
      <w:rFonts w:eastAsiaTheme="minorHAnsi" w:cs="Times New Roman"/>
      <w:b/>
      <w:sz w:val="24"/>
      <w:szCs w:val="24"/>
    </w:rPr>
  </w:style>
  <w:style w:type="paragraph" w:customStyle="1" w:styleId="Tabletext6source">
    <w:name w:val="Table text 6 source"/>
    <w:basedOn w:val="Tabletext4"/>
    <w:autoRedefine/>
    <w:uiPriority w:val="14"/>
    <w:qFormat/>
    <w:rsid w:val="008B3C16"/>
    <w:pPr>
      <w:spacing w:line="240" w:lineRule="auto"/>
    </w:pPr>
    <w:rPr>
      <w:i/>
    </w:rPr>
  </w:style>
  <w:style w:type="paragraph" w:customStyle="1" w:styleId="CaptionforFigureUNITEN">
    <w:name w:val="Caption for Figure UNITEN"/>
    <w:basedOn w:val="Caption"/>
    <w:next w:val="Normal"/>
    <w:link w:val="CaptionforFigureUNITENChar"/>
    <w:autoRedefine/>
    <w:uiPriority w:val="13"/>
    <w:qFormat/>
    <w:rsid w:val="00782FD0"/>
    <w:pPr>
      <w:spacing w:after="360"/>
      <w:jc w:val="center"/>
    </w:pPr>
    <w:rPr>
      <w:rFonts w:cs="Times New Roman"/>
      <w:b w:val="0"/>
      <w:noProof/>
      <w:color w:val="auto"/>
      <w:sz w:val="24"/>
      <w:lang w:val="en-GB"/>
    </w:rPr>
  </w:style>
  <w:style w:type="character" w:customStyle="1" w:styleId="CaptionforFigureUNITENChar">
    <w:name w:val="Caption for Figure UNITEN Char"/>
    <w:basedOn w:val="DefaultParagraphFont"/>
    <w:link w:val="CaptionforFigureUNITEN"/>
    <w:uiPriority w:val="13"/>
    <w:rsid w:val="00782FD0"/>
    <w:rPr>
      <w:rFonts w:ascii="Times New Roman" w:hAnsi="Times New Roman" w:cs="Times New Roman"/>
      <w:bCs/>
      <w:noProof/>
      <w:sz w:val="24"/>
      <w:szCs w:val="18"/>
      <w:lang w:val="en-GB"/>
    </w:rPr>
  </w:style>
  <w:style w:type="paragraph" w:customStyle="1" w:styleId="CaptionforTableUNITENcenter">
    <w:name w:val="Caption for Table UNITEN center"/>
    <w:basedOn w:val="Caption"/>
    <w:next w:val="Normal"/>
    <w:link w:val="CaptionforTableUNITENcenterChar"/>
    <w:autoRedefine/>
    <w:uiPriority w:val="13"/>
    <w:qFormat/>
    <w:rsid w:val="009371E5"/>
    <w:pPr>
      <w:keepNext/>
      <w:spacing w:before="360" w:after="240"/>
      <w:ind w:left="1440" w:hanging="1440"/>
      <w:jc w:val="center"/>
    </w:pPr>
    <w:rPr>
      <w:rFonts w:eastAsiaTheme="minorHAnsi" w:cs="Times New Roman"/>
      <w:b w:val="0"/>
      <w:noProof/>
      <w:color w:val="auto"/>
      <w:sz w:val="24"/>
    </w:rPr>
  </w:style>
  <w:style w:type="character" w:customStyle="1" w:styleId="CaptionforTableUNITENcenterChar">
    <w:name w:val="Caption for Table UNITEN center Char"/>
    <w:basedOn w:val="DefaultParagraphFont"/>
    <w:link w:val="CaptionforTableUNITENcenter"/>
    <w:uiPriority w:val="13"/>
    <w:rsid w:val="009371E5"/>
    <w:rPr>
      <w:rFonts w:ascii="Times New Roman" w:eastAsiaTheme="minorHAnsi" w:hAnsi="Times New Roman" w:cs="Times New Roman"/>
      <w:bCs/>
      <w:noProof/>
      <w:sz w:val="24"/>
      <w:szCs w:val="18"/>
    </w:rPr>
  </w:style>
  <w:style w:type="paragraph" w:customStyle="1" w:styleId="PictureLocationUNITEN">
    <w:name w:val="Picture Location UNITEN"/>
    <w:basedOn w:val="UNITENParagraph"/>
    <w:next w:val="CaptionforFigureUNITEN"/>
    <w:autoRedefine/>
    <w:uiPriority w:val="13"/>
    <w:qFormat/>
    <w:rsid w:val="00297445"/>
    <w:pPr>
      <w:keepNext/>
      <w:spacing w:afterLines="100" w:after="100" w:line="240" w:lineRule="auto"/>
      <w:jc w:val="center"/>
    </w:pPr>
    <w:rPr>
      <w:noProof/>
      <w:lang w:eastAsia="en-MY"/>
    </w:rPr>
  </w:style>
  <w:style w:type="paragraph" w:customStyle="1" w:styleId="CaptionforEquationUNITEN">
    <w:name w:val="Caption for Equation UNITEN"/>
    <w:basedOn w:val="Normal"/>
    <w:next w:val="Normal"/>
    <w:autoRedefine/>
    <w:uiPriority w:val="13"/>
    <w:qFormat/>
    <w:rsid w:val="00357F77"/>
    <w:pPr>
      <w:spacing w:before="120" w:after="120"/>
      <w:jc w:val="center"/>
    </w:pPr>
    <w:rPr>
      <w:rFonts w:cs="Times New Roman"/>
      <w:sz w:val="24"/>
      <w:lang w:val="en-GB"/>
    </w:rPr>
  </w:style>
  <w:style w:type="paragraph" w:customStyle="1" w:styleId="EndNoteBibliography">
    <w:name w:val="EndNote Bibliography"/>
    <w:basedOn w:val="Normal"/>
    <w:link w:val="EndNoteBibliographyChar"/>
    <w:autoRedefine/>
    <w:uiPriority w:val="19"/>
    <w:rsid w:val="000E591C"/>
    <w:pPr>
      <w:ind w:left="720" w:hanging="720"/>
    </w:pPr>
    <w:rPr>
      <w:rFonts w:cs="Times New Roman"/>
      <w:noProof/>
      <w:sz w:val="24"/>
      <w:lang w:val="en-US"/>
    </w:rPr>
  </w:style>
  <w:style w:type="character" w:customStyle="1" w:styleId="EndNoteBibliographyChar">
    <w:name w:val="EndNote Bibliography Char"/>
    <w:basedOn w:val="UNITENParagraphChar"/>
    <w:link w:val="EndNoteBibliography"/>
    <w:uiPriority w:val="19"/>
    <w:rsid w:val="005746B8"/>
    <w:rPr>
      <w:rFonts w:ascii="Times New Roman" w:hAnsi="Times New Roman" w:cs="Times New Roman"/>
      <w:noProof/>
      <w:sz w:val="24"/>
      <w:lang w:val="en-US"/>
    </w:rPr>
  </w:style>
  <w:style w:type="table" w:customStyle="1" w:styleId="TableGrid1">
    <w:name w:val="Table Grid1"/>
    <w:basedOn w:val="TableNormal"/>
    <w:next w:val="TableGrid"/>
    <w:uiPriority w:val="59"/>
    <w:rsid w:val="000A505B"/>
    <w:pPr>
      <w:spacing w:after="0" w:line="240" w:lineRule="auto"/>
    </w:pPr>
    <w:rPr>
      <w:rFonts w:ascii="Times New Roman" w:eastAsiaTheme="minorHAns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laration">
    <w:name w:val="Declaration"/>
    <w:basedOn w:val="Normal"/>
    <w:autoRedefine/>
    <w:uiPriority w:val="3"/>
    <w:qFormat/>
    <w:rsid w:val="00C3326C"/>
    <w:pPr>
      <w:jc w:val="both"/>
    </w:pPr>
    <w:rPr>
      <w:sz w:val="24"/>
      <w:lang w:val="en-US"/>
    </w:rPr>
  </w:style>
  <w:style w:type="paragraph" w:customStyle="1" w:styleId="Tabletext">
    <w:name w:val="Table text"/>
    <w:basedOn w:val="Normal"/>
    <w:uiPriority w:val="39"/>
    <w:semiHidden/>
    <w:unhideWhenUsed/>
    <w:qFormat/>
    <w:rsid w:val="006E4DD0"/>
    <w:pPr>
      <w:spacing w:before="120" w:after="120"/>
      <w:jc w:val="center"/>
    </w:pPr>
    <w:rPr>
      <w:rFonts w:eastAsiaTheme="minorHAnsi" w:cs="Times New Roman"/>
      <w:szCs w:val="24"/>
    </w:rPr>
  </w:style>
  <w:style w:type="paragraph" w:customStyle="1" w:styleId="FigureCenterUNITEN">
    <w:name w:val="Figure Center UNITEN"/>
    <w:basedOn w:val="CaptionforFigureUNITEN"/>
    <w:autoRedefine/>
    <w:uiPriority w:val="13"/>
    <w:qFormat/>
    <w:rsid w:val="009B42CD"/>
    <w:pPr>
      <w:spacing w:after="0"/>
    </w:pPr>
  </w:style>
  <w:style w:type="paragraph" w:customStyle="1" w:styleId="SymbolsAbbreviationGlossaries">
    <w:name w:val="Symbols/Abbreviation/Glossaries"/>
    <w:basedOn w:val="Normal"/>
    <w:autoRedefine/>
    <w:uiPriority w:val="4"/>
    <w:qFormat/>
    <w:rsid w:val="00D800B0"/>
    <w:pPr>
      <w:ind w:firstLine="357"/>
    </w:pPr>
    <w:rPr>
      <w:rFonts w:eastAsia="Times New Roman" w:cs="Times New Roman"/>
      <w:lang w:val="en-US" w:eastAsia="en-GB"/>
    </w:rPr>
  </w:style>
  <w:style w:type="paragraph" w:customStyle="1" w:styleId="Page">
    <w:name w:val="Page"/>
    <w:basedOn w:val="Normal"/>
    <w:uiPriority w:val="19"/>
    <w:semiHidden/>
    <w:qFormat/>
    <w:rsid w:val="003F4F1F"/>
    <w:pPr>
      <w:jc w:val="right"/>
    </w:pPr>
    <w:rPr>
      <w:rFonts w:eastAsia="Times New Roman" w:cs="Times New Roman"/>
      <w:b/>
      <w:bCs/>
      <w:caps/>
      <w:sz w:val="24"/>
      <w:lang w:val="en-US"/>
    </w:rPr>
  </w:style>
  <w:style w:type="paragraph" w:customStyle="1" w:styleId="Abstracttext">
    <w:name w:val="Abstract text"/>
    <w:basedOn w:val="Normal"/>
    <w:autoRedefine/>
    <w:uiPriority w:val="4"/>
    <w:qFormat/>
    <w:rsid w:val="00252774"/>
    <w:pPr>
      <w:spacing w:after="360" w:line="240" w:lineRule="auto"/>
      <w:jc w:val="both"/>
    </w:pPr>
    <w:rPr>
      <w:sz w:val="24"/>
      <w:lang w:val="en-US"/>
    </w:rPr>
  </w:style>
  <w:style w:type="character" w:customStyle="1" w:styleId="Colon">
    <w:name w:val="Colon"/>
    <w:basedOn w:val="DefaultParagraphFont"/>
    <w:uiPriority w:val="4"/>
    <w:semiHidden/>
    <w:qFormat/>
    <w:rsid w:val="00897266"/>
    <w:rPr>
      <w:color w:val="FFFFFF" w:themeColor="background1"/>
    </w:rPr>
  </w:style>
  <w:style w:type="paragraph" w:customStyle="1" w:styleId="PageTOC">
    <w:name w:val="Page TOC"/>
    <w:basedOn w:val="Normal"/>
    <w:uiPriority w:val="38"/>
    <w:qFormat/>
    <w:rsid w:val="003D34CC"/>
    <w:pPr>
      <w:spacing w:after="240"/>
      <w:jc w:val="right"/>
    </w:pPr>
    <w:rPr>
      <w:b/>
      <w:bCs/>
      <w:sz w:val="24"/>
      <w:szCs w:val="24"/>
      <w:lang w:val="en-US"/>
    </w:rPr>
  </w:style>
  <w:style w:type="paragraph" w:customStyle="1" w:styleId="Source">
    <w:name w:val="Source"/>
    <w:basedOn w:val="Normal"/>
    <w:uiPriority w:val="12"/>
    <w:qFormat/>
    <w:rsid w:val="00341964"/>
  </w:style>
  <w:style w:type="paragraph" w:styleId="TOC5">
    <w:name w:val="toc 5"/>
    <w:basedOn w:val="Normal"/>
    <w:next w:val="Normal"/>
    <w:autoRedefine/>
    <w:uiPriority w:val="39"/>
    <w:rsid w:val="002552C3"/>
    <w:pPr>
      <w:spacing w:line="480" w:lineRule="auto"/>
      <w:ind w:left="960"/>
    </w:pPr>
    <w:rPr>
      <w:rFonts w:asciiTheme="minorHAnsi" w:eastAsia="Times New Roman" w:hAnsiTheme="minorHAnsi" w:cs="Times New Roman"/>
      <w:sz w:val="18"/>
      <w:szCs w:val="18"/>
      <w:lang w:val="en-GB" w:eastAsia="en-GB"/>
    </w:rPr>
  </w:style>
  <w:style w:type="paragraph" w:styleId="TOC6">
    <w:name w:val="toc 6"/>
    <w:basedOn w:val="Normal"/>
    <w:next w:val="Normal"/>
    <w:autoRedefine/>
    <w:uiPriority w:val="39"/>
    <w:rsid w:val="002552C3"/>
    <w:pPr>
      <w:spacing w:line="480" w:lineRule="auto"/>
      <w:ind w:left="1200"/>
    </w:pPr>
    <w:rPr>
      <w:rFonts w:asciiTheme="minorHAnsi" w:eastAsia="Times New Roman" w:hAnsiTheme="minorHAnsi" w:cs="Times New Roman"/>
      <w:sz w:val="18"/>
      <w:szCs w:val="18"/>
      <w:lang w:val="en-GB" w:eastAsia="en-GB"/>
    </w:rPr>
  </w:style>
  <w:style w:type="paragraph" w:styleId="TOC7">
    <w:name w:val="toc 7"/>
    <w:basedOn w:val="Normal"/>
    <w:next w:val="Normal"/>
    <w:autoRedefine/>
    <w:uiPriority w:val="39"/>
    <w:rsid w:val="002552C3"/>
    <w:pPr>
      <w:spacing w:line="480" w:lineRule="auto"/>
      <w:ind w:left="1440"/>
    </w:pPr>
    <w:rPr>
      <w:rFonts w:asciiTheme="minorHAnsi" w:eastAsia="Times New Roman" w:hAnsiTheme="minorHAnsi" w:cs="Times New Roman"/>
      <w:sz w:val="18"/>
      <w:szCs w:val="18"/>
      <w:lang w:val="en-GB" w:eastAsia="en-GB"/>
    </w:rPr>
  </w:style>
  <w:style w:type="paragraph" w:styleId="TOC8">
    <w:name w:val="toc 8"/>
    <w:basedOn w:val="Normal"/>
    <w:next w:val="Normal"/>
    <w:autoRedefine/>
    <w:uiPriority w:val="39"/>
    <w:rsid w:val="002552C3"/>
    <w:pPr>
      <w:spacing w:line="480" w:lineRule="auto"/>
      <w:ind w:left="1680"/>
    </w:pPr>
    <w:rPr>
      <w:rFonts w:asciiTheme="minorHAnsi" w:eastAsia="Times New Roman" w:hAnsiTheme="minorHAnsi" w:cs="Times New Roman"/>
      <w:sz w:val="18"/>
      <w:szCs w:val="18"/>
      <w:lang w:val="en-GB" w:eastAsia="en-GB"/>
    </w:rPr>
  </w:style>
  <w:style w:type="paragraph" w:styleId="TOC9">
    <w:name w:val="toc 9"/>
    <w:basedOn w:val="Normal"/>
    <w:next w:val="Normal"/>
    <w:autoRedefine/>
    <w:uiPriority w:val="39"/>
    <w:rsid w:val="002552C3"/>
    <w:pPr>
      <w:spacing w:line="480" w:lineRule="auto"/>
      <w:ind w:left="1920"/>
    </w:pPr>
    <w:rPr>
      <w:rFonts w:asciiTheme="minorHAnsi" w:eastAsia="Times New Roman" w:hAnsiTheme="minorHAnsi" w:cs="Times New Roman"/>
      <w:sz w:val="18"/>
      <w:szCs w:val="18"/>
      <w:lang w:val="en-GB" w:eastAsia="en-GB"/>
    </w:rPr>
  </w:style>
  <w:style w:type="paragraph" w:customStyle="1" w:styleId="ListofPublications">
    <w:name w:val="List of Publications"/>
    <w:uiPriority w:val="4"/>
    <w:qFormat/>
    <w:rsid w:val="00BA1AFE"/>
    <w:pPr>
      <w:spacing w:after="120" w:line="360" w:lineRule="auto"/>
      <w:ind w:left="720" w:hanging="720"/>
      <w:jc w:val="both"/>
    </w:pPr>
    <w:rPr>
      <w:rFonts w:ascii="Times New Roman" w:hAnsi="Times New Roman"/>
      <w:lang w:val="en-US"/>
    </w:rPr>
  </w:style>
  <w:style w:type="paragraph" w:styleId="Index1">
    <w:name w:val="index 1"/>
    <w:basedOn w:val="Normal"/>
    <w:next w:val="Normal"/>
    <w:autoRedefine/>
    <w:uiPriority w:val="99"/>
    <w:semiHidden/>
    <w:rsid w:val="002552C3"/>
    <w:pPr>
      <w:spacing w:line="480" w:lineRule="auto"/>
      <w:ind w:left="240" w:hanging="240"/>
      <w:jc w:val="both"/>
    </w:pPr>
    <w:rPr>
      <w:rFonts w:eastAsia="Times New Roman" w:cs="Times New Roman"/>
      <w:sz w:val="24"/>
      <w:szCs w:val="24"/>
      <w:lang w:val="en-GB" w:eastAsia="en-GB"/>
    </w:rPr>
  </w:style>
  <w:style w:type="paragraph" w:styleId="TOAHeading">
    <w:name w:val="toa heading"/>
    <w:basedOn w:val="Normal"/>
    <w:next w:val="Normal"/>
    <w:uiPriority w:val="19"/>
    <w:semiHidden/>
    <w:rsid w:val="002552C3"/>
    <w:pPr>
      <w:spacing w:before="120" w:line="480" w:lineRule="auto"/>
      <w:jc w:val="both"/>
    </w:pPr>
    <w:rPr>
      <w:rFonts w:ascii="Arial" w:eastAsia="Times New Roman" w:hAnsi="Arial" w:cs="Arial"/>
      <w:b/>
      <w:bCs/>
      <w:sz w:val="24"/>
      <w:szCs w:val="24"/>
      <w:lang w:val="en-GB" w:eastAsia="en-GB"/>
    </w:rPr>
  </w:style>
  <w:style w:type="paragraph" w:customStyle="1" w:styleId="Quote1">
    <w:name w:val="Quote1"/>
    <w:basedOn w:val="Normal"/>
    <w:next w:val="Normal"/>
    <w:uiPriority w:val="19"/>
    <w:semiHidden/>
    <w:rsid w:val="002552C3"/>
    <w:pPr>
      <w:spacing w:line="480" w:lineRule="auto"/>
      <w:ind w:left="851" w:right="851"/>
      <w:contextualSpacing/>
      <w:jc w:val="both"/>
    </w:pPr>
    <w:rPr>
      <w:rFonts w:eastAsia="Times New Roman" w:cs="Times New Roman"/>
      <w:sz w:val="20"/>
      <w:szCs w:val="24"/>
      <w:lang w:val="en-GB" w:eastAsia="en-GB"/>
    </w:rPr>
  </w:style>
  <w:style w:type="paragraph" w:styleId="CommentText">
    <w:name w:val="annotation text"/>
    <w:basedOn w:val="Normal"/>
    <w:link w:val="CommentTextChar"/>
    <w:uiPriority w:val="19"/>
    <w:semiHidden/>
    <w:rsid w:val="002552C3"/>
    <w:rPr>
      <w:rFonts w:eastAsia="SimSun" w:cs="Angsana New"/>
      <w:sz w:val="20"/>
      <w:szCs w:val="20"/>
      <w:lang w:val="en-GB" w:eastAsia="zh-CN"/>
    </w:rPr>
  </w:style>
  <w:style w:type="character" w:customStyle="1" w:styleId="CommentTextChar">
    <w:name w:val="Comment Text Char"/>
    <w:basedOn w:val="DefaultParagraphFont"/>
    <w:link w:val="CommentText"/>
    <w:uiPriority w:val="19"/>
    <w:semiHidden/>
    <w:rsid w:val="005746B8"/>
    <w:rPr>
      <w:rFonts w:ascii="Times New Roman" w:eastAsia="SimSun" w:hAnsi="Times New Roman" w:cs="Angsana New"/>
      <w:sz w:val="20"/>
      <w:szCs w:val="20"/>
      <w:lang w:val="en-GB" w:eastAsia="zh-CN"/>
    </w:rPr>
  </w:style>
  <w:style w:type="character" w:customStyle="1" w:styleId="refpreview">
    <w:name w:val="refpreview"/>
    <w:basedOn w:val="DefaultParagraphFont"/>
    <w:uiPriority w:val="19"/>
    <w:semiHidden/>
    <w:rsid w:val="002552C3"/>
  </w:style>
  <w:style w:type="paragraph" w:styleId="Revision">
    <w:name w:val="Revision"/>
    <w:hidden/>
    <w:uiPriority w:val="99"/>
    <w:semiHidden/>
    <w:rsid w:val="002552C3"/>
    <w:pPr>
      <w:spacing w:after="0" w:line="240" w:lineRule="auto"/>
    </w:pPr>
    <w:rPr>
      <w:rFonts w:ascii="Times New Roman" w:eastAsia="Times New Roman" w:hAnsi="Times New Roman" w:cs="Times New Roman"/>
      <w:sz w:val="24"/>
      <w:szCs w:val="24"/>
      <w:lang w:val="en-GB" w:eastAsia="en-GB"/>
    </w:rPr>
  </w:style>
  <w:style w:type="table" w:styleId="TableList7">
    <w:name w:val="Table List 7"/>
    <w:basedOn w:val="TableNormal"/>
    <w:rsid w:val="002552C3"/>
    <w:pPr>
      <w:spacing w:after="0" w:line="360" w:lineRule="auto"/>
      <w:jc w:val="both"/>
    </w:pPr>
    <w:rPr>
      <w:rFonts w:ascii="Times New Roman" w:eastAsia="Times New Roman" w:hAnsi="Times New Roman" w:cs="Times New Roman"/>
      <w:sz w:val="20"/>
      <w:szCs w:val="20"/>
      <w:lang w:val="en-US"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LightList-Accent11">
    <w:name w:val="Light List - Accent 11"/>
    <w:uiPriority w:val="61"/>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List2-Accent6">
    <w:name w:val="Medium List 2 Accent 6"/>
    <w:basedOn w:val="TableNormal"/>
    <w:uiPriority w:val="99"/>
    <w:rsid w:val="002552C3"/>
    <w:pPr>
      <w:spacing w:after="0" w:line="240" w:lineRule="auto"/>
    </w:pPr>
    <w:rPr>
      <w:rFonts w:ascii="Cambria" w:eastAsia="Times New Roman" w:hAnsi="Cambria" w:cs="Times New Roman"/>
      <w:color w:val="000000"/>
      <w:sz w:val="20"/>
      <w:szCs w:val="2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rFonts w:cs="Times New Roman"/>
        <w:sz w:val="24"/>
        <w:szCs w:val="24"/>
      </w:rPr>
      <w:tblPr/>
      <w:tcPr>
        <w:tcBorders>
          <w:top w:val="nil"/>
          <w:left w:val="nil"/>
          <w:bottom w:val="single" w:sz="24" w:space="0" w:color="F79646"/>
          <w:right w:val="nil"/>
          <w:insideH w:val="nil"/>
          <w:insideV w:val="nil"/>
        </w:tcBorders>
        <w:shd w:val="clear" w:color="auto" w:fill="FFFFFF"/>
      </w:tcPr>
    </w:tblStylePr>
    <w:tblStylePr w:type="lastRow">
      <w:rPr>
        <w:rFonts w:cs="Times New Roman"/>
      </w:rPr>
      <w:tblPr/>
      <w:tcPr>
        <w:tcBorders>
          <w:top w:val="single" w:sz="8" w:space="0" w:color="F79646"/>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F79646"/>
          <w:insideH w:val="nil"/>
          <w:insideV w:val="nil"/>
        </w:tcBorders>
        <w:shd w:val="clear" w:color="auto" w:fill="FFFFFF"/>
      </w:tcPr>
    </w:tblStylePr>
    <w:tblStylePr w:type="lastCol">
      <w:rPr>
        <w:rFonts w:cs="Times New Roman"/>
      </w:rPr>
      <w:tblPr/>
      <w:tcPr>
        <w:tcBorders>
          <w:top w:val="nil"/>
          <w:left w:val="single" w:sz="8" w:space="0" w:color="F79646"/>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FDE4D0"/>
      </w:tcPr>
    </w:tblStylePr>
    <w:tblStylePr w:type="band1Horz">
      <w:rPr>
        <w:rFonts w:cs="Times New Roman"/>
      </w:rPr>
      <w:tblPr/>
      <w:tcPr>
        <w:tcBorders>
          <w:top w:val="nil"/>
          <w:bottom w:val="nil"/>
          <w:insideH w:val="nil"/>
          <w:insideV w:val="nil"/>
        </w:tcBorders>
        <w:shd w:val="clear" w:color="auto" w:fill="FDE4D0"/>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Shading1-Accent6">
    <w:name w:val="Medium Shading 1 Accent 6"/>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pPr>
      <w:rPr>
        <w:rFonts w:cs="Arial"/>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pPr>
      <w:rPr>
        <w:rFonts w:cs="Arial"/>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rFonts w:cs="Arial"/>
        <w:b/>
        <w:bCs/>
      </w:rPr>
    </w:tblStylePr>
    <w:tblStylePr w:type="lastCol">
      <w:rPr>
        <w:rFonts w:cs="Arial"/>
        <w:b/>
        <w:bCs/>
      </w:rPr>
    </w:tblStylePr>
    <w:tblStylePr w:type="band1Vert">
      <w:rPr>
        <w:rFonts w:cs="Arial"/>
      </w:rPr>
      <w:tblPr/>
      <w:tcPr>
        <w:shd w:val="clear" w:color="auto" w:fill="FDE4D0"/>
      </w:tcPr>
    </w:tblStylePr>
    <w:tblStylePr w:type="band1Horz">
      <w:rPr>
        <w:rFonts w:cs="Arial"/>
      </w:rPr>
      <w:tblPr/>
      <w:tcPr>
        <w:tcBorders>
          <w:insideH w:val="nil"/>
          <w:insideV w:val="nil"/>
        </w:tcBorders>
        <w:shd w:val="clear" w:color="auto" w:fill="FDE4D0"/>
      </w:tcPr>
    </w:tblStylePr>
    <w:tblStylePr w:type="band2Horz">
      <w:rPr>
        <w:rFonts w:cs="Arial"/>
      </w:rPr>
      <w:tblPr/>
      <w:tcPr>
        <w:tcBorders>
          <w:insideH w:val="nil"/>
          <w:insideV w:val="nil"/>
        </w:tcBorders>
      </w:tcPr>
    </w:tblStylePr>
  </w:style>
  <w:style w:type="table" w:styleId="LightList-Accent6">
    <w:name w:val="Light List Accent 6"/>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rFonts w:cs="Arial"/>
        <w:b/>
        <w:bCs/>
        <w:color w:val="FFFFFF"/>
      </w:rPr>
      <w:tblPr/>
      <w:tcPr>
        <w:shd w:val="clear" w:color="auto" w:fill="F79646"/>
      </w:tcPr>
    </w:tblStylePr>
    <w:tblStylePr w:type="lastRow">
      <w:pPr>
        <w:spacing w:before="0" w:after="0"/>
      </w:pPr>
      <w:rPr>
        <w:rFonts w:cs="Arial"/>
        <w:b/>
        <w:bCs/>
      </w:rPr>
      <w:tblPr/>
      <w:tcPr>
        <w:tcBorders>
          <w:top w:val="double" w:sz="6" w:space="0" w:color="F79646"/>
          <w:left w:val="single" w:sz="8" w:space="0" w:color="F79646"/>
          <w:bottom w:val="single" w:sz="8" w:space="0" w:color="F79646"/>
          <w:right w:val="single" w:sz="8" w:space="0" w:color="F79646"/>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F79646"/>
          <w:left w:val="single" w:sz="8" w:space="0" w:color="F79646"/>
          <w:bottom w:val="single" w:sz="8" w:space="0" w:color="F79646"/>
          <w:right w:val="single" w:sz="8" w:space="0" w:color="F79646"/>
        </w:tcBorders>
      </w:tcPr>
    </w:tblStylePr>
    <w:tblStylePr w:type="band1Horz">
      <w:rPr>
        <w:rFonts w:cs="Arial"/>
      </w:rPr>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
    <w:name w:val="Light Grid - Accent 11"/>
    <w:basedOn w:val="TableNormal"/>
    <w:uiPriority w:val="62"/>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Arial"/>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Arial"/>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Arial"/>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2-Accent11">
    <w:name w:val="Medium Shading 2 - Accent 11"/>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pPr>
      <w:rPr>
        <w:rFonts w:cs="Arial"/>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pPr>
      <w:rPr>
        <w:rFonts w:cs="Arial"/>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Arial"/>
        <w:b/>
        <w:bCs/>
        <w:color w:val="FFFFFF"/>
      </w:rPr>
      <w:tblPr/>
      <w:tcPr>
        <w:tcBorders>
          <w:top w:val="nil"/>
          <w:left w:val="nil"/>
          <w:bottom w:val="single" w:sz="18" w:space="0" w:color="auto"/>
          <w:right w:val="nil"/>
          <w:insideH w:val="nil"/>
          <w:insideV w:val="nil"/>
        </w:tcBorders>
        <w:shd w:val="clear" w:color="auto" w:fill="4F81BD"/>
      </w:tcPr>
    </w:tblStylePr>
    <w:tblStylePr w:type="lastCol">
      <w:rPr>
        <w:rFonts w:cs="Arial"/>
        <w:b/>
        <w:bCs/>
        <w:color w:val="FFFFFF"/>
      </w:rPr>
      <w:tblPr/>
      <w:tcPr>
        <w:tcBorders>
          <w:left w:val="nil"/>
          <w:right w:val="nil"/>
          <w:insideH w:val="nil"/>
          <w:insideV w:val="nil"/>
        </w:tcBorders>
        <w:shd w:val="clear" w:color="auto" w:fill="4F81BD"/>
      </w:tcPr>
    </w:tblStylePr>
    <w:tblStylePr w:type="band1Vert">
      <w:rPr>
        <w:rFonts w:cs="Arial"/>
      </w:rPr>
      <w:tblPr/>
      <w:tcPr>
        <w:tcBorders>
          <w:left w:val="nil"/>
          <w:right w:val="nil"/>
          <w:insideH w:val="nil"/>
          <w:insideV w:val="nil"/>
        </w:tcBorders>
        <w:shd w:val="clear" w:color="auto" w:fill="D8D8D8"/>
      </w:tcPr>
    </w:tblStylePr>
    <w:tblStylePr w:type="band1Horz">
      <w:rPr>
        <w:rFonts w:cs="Arial"/>
      </w:rPr>
      <w:tblPr/>
      <w:tcPr>
        <w:shd w:val="clear" w:color="auto" w:fill="D8D8D8"/>
      </w:tcPr>
    </w:tblStylePr>
    <w:tblStylePr w:type="neCell">
      <w:rPr>
        <w:rFonts w:cs="Arial"/>
      </w:rPr>
      <w:tblPr/>
      <w:tcPr>
        <w:tcBorders>
          <w:top w:val="single" w:sz="18" w:space="0" w:color="auto"/>
          <w:left w:val="nil"/>
          <w:bottom w:val="single" w:sz="18" w:space="0" w:color="auto"/>
          <w:right w:val="nil"/>
          <w:insideH w:val="nil"/>
          <w:insideV w:val="nil"/>
        </w:tcBorders>
      </w:tcPr>
    </w:tblStylePr>
    <w:tblStylePr w:type="nwCell">
      <w:rPr>
        <w:rFonts w:cs="Arial"/>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11">
    <w:name w:val="Medium Shading 1 - Accent 11"/>
    <w:basedOn w:val="TableNormal"/>
    <w:uiPriority w:val="63"/>
    <w:rsid w:val="002552C3"/>
    <w:pPr>
      <w:spacing w:after="0" w:line="240" w:lineRule="auto"/>
    </w:pPr>
    <w:rPr>
      <w:rFonts w:eastAsiaTheme="minorHAnsi"/>
      <w:lang w:val="en-GB"/>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TableGrid2">
    <w:name w:val="Table Grid2"/>
    <w:basedOn w:val="TableNormal"/>
    <w:next w:val="TableGrid"/>
    <w:uiPriority w:val="59"/>
    <w:rsid w:val="002552C3"/>
    <w:pPr>
      <w:spacing w:after="0" w:line="240" w:lineRule="auto"/>
    </w:pPr>
    <w:rPr>
      <w:rFonts w:ascii="Times New Roman" w:eastAsiaTheme="minorHAnsi" w:hAnsi="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2">
    <w:name w:val="Light Grid - Accent 12"/>
    <w:uiPriority w:val="99"/>
    <w:rsid w:val="002552C3"/>
    <w:pPr>
      <w:spacing w:after="0" w:line="240" w:lineRule="auto"/>
    </w:pPr>
    <w:rPr>
      <w:rFonts w:ascii="Calibri" w:eastAsia="Times New Roman" w:hAnsi="Calibri" w:cs="Arial"/>
      <w:sz w:val="20"/>
      <w:szCs w:val="20"/>
      <w:lang w:val="en-US"/>
    </w:rPr>
    <w:tblPr>
      <w:tblStyleRowBandSize w:val="1"/>
      <w:tblStyleColBandSize w:val="1"/>
      <w:tblCellMar>
        <w:top w:w="0" w:type="dxa"/>
        <w:left w:w="108" w:type="dxa"/>
        <w:bottom w:w="0" w:type="dxa"/>
        <w:right w:w="108" w:type="dxa"/>
      </w:tblCellMar>
    </w:tblPr>
  </w:style>
  <w:style w:type="table" w:styleId="TableClassic2">
    <w:name w:val="Table Classic 2"/>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LightShading-Accent11">
    <w:name w:val="Light Shading - Accent 11"/>
    <w:uiPriority w:val="60"/>
    <w:rsid w:val="002552C3"/>
    <w:pPr>
      <w:spacing w:after="0" w:line="240" w:lineRule="auto"/>
    </w:pPr>
    <w:rPr>
      <w:rFonts w:ascii="Calibri" w:eastAsia="Times New Roman" w:hAnsi="Calibri" w:cs="Arial"/>
      <w:color w:val="365F91"/>
      <w:sz w:val="20"/>
      <w:szCs w:val="20"/>
      <w:lang w:val="en-US"/>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styleId="LightList-Accent4">
    <w:name w:val="Light List Accent 4"/>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pPr>
      <w:rPr>
        <w:rFonts w:cs="Arial"/>
        <w:b/>
        <w:bCs/>
        <w:color w:val="FFFFFF"/>
      </w:rPr>
      <w:tblPr/>
      <w:tcPr>
        <w:shd w:val="clear" w:color="auto" w:fill="8064A2"/>
      </w:tcPr>
    </w:tblStylePr>
    <w:tblStylePr w:type="lastRow">
      <w:pPr>
        <w:spacing w:before="0" w:after="0"/>
      </w:pPr>
      <w:rPr>
        <w:rFonts w:cs="Arial"/>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8064A2"/>
          <w:left w:val="single" w:sz="8" w:space="0" w:color="8064A2"/>
          <w:bottom w:val="single" w:sz="8" w:space="0" w:color="8064A2"/>
          <w:right w:val="single" w:sz="8" w:space="0" w:color="8064A2"/>
        </w:tcBorders>
      </w:tcPr>
    </w:tblStylePr>
    <w:tblStylePr w:type="band1Horz">
      <w:rPr>
        <w:rFonts w:cs="Arial"/>
      </w:rPr>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1">
    <w:name w:val="Light Grid1"/>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styleId="DarkList-Accent5">
    <w:name w:val="Dark List Accent 5"/>
    <w:basedOn w:val="TableNormal"/>
    <w:uiPriority w:val="99"/>
    <w:rsid w:val="002552C3"/>
    <w:pPr>
      <w:spacing w:after="0" w:line="240" w:lineRule="auto"/>
    </w:pPr>
    <w:rPr>
      <w:rFonts w:ascii="Calibri" w:eastAsia="Times New Roman" w:hAnsi="Calibri" w:cs="Arial"/>
      <w:color w:val="FFFFFF"/>
      <w:sz w:val="20"/>
      <w:szCs w:val="20"/>
      <w:lang w:val="en-US"/>
    </w:rPr>
    <w:tblPr>
      <w:tblStyleRowBandSize w:val="1"/>
      <w:tblStyleColBandSize w:val="1"/>
    </w:tblPr>
    <w:tcPr>
      <w:shd w:val="clear" w:color="auto" w:fill="4BACC6"/>
    </w:tcPr>
    <w:tblStylePr w:type="firstRow">
      <w:rPr>
        <w:rFonts w:cs="Arial"/>
        <w:b/>
        <w:bCs/>
      </w:rPr>
      <w:tblPr/>
      <w:tcPr>
        <w:tcBorders>
          <w:top w:val="nil"/>
          <w:left w:val="nil"/>
          <w:bottom w:val="single" w:sz="18" w:space="0" w:color="FFFFFF"/>
          <w:right w:val="nil"/>
          <w:insideH w:val="nil"/>
          <w:insideV w:val="nil"/>
        </w:tcBorders>
        <w:shd w:val="clear" w:color="auto" w:fill="000000"/>
      </w:tcPr>
    </w:tblStylePr>
    <w:tblStylePr w:type="lastRow">
      <w:rPr>
        <w:rFonts w:cs="Arial"/>
      </w:rPr>
      <w:tblPr/>
      <w:tcPr>
        <w:tcBorders>
          <w:top w:val="single" w:sz="18" w:space="0" w:color="FFFFFF"/>
          <w:left w:val="nil"/>
          <w:bottom w:val="nil"/>
          <w:right w:val="nil"/>
          <w:insideH w:val="nil"/>
          <w:insideV w:val="nil"/>
        </w:tcBorders>
        <w:shd w:val="clear" w:color="auto" w:fill="205867"/>
      </w:tcPr>
    </w:tblStylePr>
    <w:tblStylePr w:type="firstCol">
      <w:rPr>
        <w:rFonts w:cs="Arial"/>
      </w:rPr>
      <w:tblPr/>
      <w:tcPr>
        <w:tcBorders>
          <w:top w:val="nil"/>
          <w:left w:val="nil"/>
          <w:bottom w:val="nil"/>
          <w:right w:val="single" w:sz="18" w:space="0" w:color="FFFFFF"/>
          <w:insideH w:val="nil"/>
          <w:insideV w:val="nil"/>
        </w:tcBorders>
        <w:shd w:val="clear" w:color="auto" w:fill="31849B"/>
      </w:tcPr>
    </w:tblStylePr>
    <w:tblStylePr w:type="lastCol">
      <w:rPr>
        <w:rFonts w:cs="Arial"/>
      </w:rPr>
      <w:tblPr/>
      <w:tcPr>
        <w:tcBorders>
          <w:top w:val="nil"/>
          <w:left w:val="single" w:sz="18" w:space="0" w:color="FFFFFF"/>
          <w:bottom w:val="nil"/>
          <w:right w:val="nil"/>
          <w:insideH w:val="nil"/>
          <w:insideV w:val="nil"/>
        </w:tcBorders>
        <w:shd w:val="clear" w:color="auto" w:fill="31849B"/>
      </w:tcPr>
    </w:tblStylePr>
    <w:tblStylePr w:type="band1Vert">
      <w:rPr>
        <w:rFonts w:cs="Arial"/>
      </w:rPr>
      <w:tblPr/>
      <w:tcPr>
        <w:tcBorders>
          <w:top w:val="nil"/>
          <w:left w:val="nil"/>
          <w:bottom w:val="nil"/>
          <w:right w:val="nil"/>
          <w:insideH w:val="nil"/>
          <w:insideV w:val="nil"/>
        </w:tcBorders>
        <w:shd w:val="clear" w:color="auto" w:fill="31849B"/>
      </w:tcPr>
    </w:tblStylePr>
    <w:tblStylePr w:type="band1Horz">
      <w:rPr>
        <w:rFonts w:cs="Arial"/>
      </w:rPr>
      <w:tblPr/>
      <w:tcPr>
        <w:tcBorders>
          <w:top w:val="nil"/>
          <w:left w:val="nil"/>
          <w:bottom w:val="nil"/>
          <w:right w:val="nil"/>
          <w:insideH w:val="nil"/>
          <w:insideV w:val="nil"/>
        </w:tcBorders>
        <w:shd w:val="clear" w:color="auto" w:fill="31849B"/>
      </w:tcPr>
    </w:tblStylePr>
  </w:style>
  <w:style w:type="table" w:styleId="MediumGrid2-Accent1">
    <w:name w:val="Medium Grid 2 Accent 1"/>
    <w:basedOn w:val="TableNormal"/>
    <w:uiPriority w:val="99"/>
    <w:rsid w:val="002552C3"/>
    <w:pPr>
      <w:spacing w:after="0" w:line="240" w:lineRule="auto"/>
    </w:pPr>
    <w:rPr>
      <w:rFonts w:ascii="Cambria" w:eastAsia="Times New Roman" w:hAnsi="Cambria" w:cs="Times New Roman"/>
      <w:color w:val="000000"/>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rFonts w:cs="Times New Roman"/>
        <w:b/>
        <w:bCs/>
        <w:color w:val="000000"/>
      </w:rPr>
      <w:tblPr/>
      <w:tcPr>
        <w:shd w:val="clear" w:color="auto" w:fill="EDF2F8"/>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BE5F1"/>
      </w:tcPr>
    </w:tblStylePr>
    <w:tblStylePr w:type="band1Vert">
      <w:rPr>
        <w:rFonts w:cs="Times New Roman"/>
      </w:rPr>
      <w:tblPr/>
      <w:tcPr>
        <w:shd w:val="clear" w:color="auto" w:fill="A7BFDE"/>
      </w:tcPr>
    </w:tblStylePr>
    <w:tblStylePr w:type="band1Horz">
      <w:rPr>
        <w:rFonts w:cs="Times New Roman"/>
      </w:rPr>
      <w:tblPr/>
      <w:tcPr>
        <w:tcBorders>
          <w:insideH w:val="single" w:sz="6" w:space="0" w:color="4F81BD"/>
          <w:insideV w:val="single" w:sz="6" w:space="0" w:color="4F81BD"/>
        </w:tcBorders>
        <w:shd w:val="clear" w:color="auto" w:fill="A7BFDE"/>
      </w:tcPr>
    </w:tblStylePr>
    <w:tblStylePr w:type="nwCell">
      <w:rPr>
        <w:rFonts w:cs="Times New Roman"/>
      </w:rPr>
      <w:tblPr/>
      <w:tcPr>
        <w:shd w:val="clear" w:color="auto" w:fill="FFFFFF"/>
      </w:tcPr>
    </w:tblStylePr>
  </w:style>
  <w:style w:type="table" w:customStyle="1" w:styleId="LightShading-Accent12">
    <w:name w:val="Light Shading - Accent 12"/>
    <w:uiPriority w:val="99"/>
    <w:rsid w:val="002552C3"/>
    <w:pPr>
      <w:spacing w:after="0" w:line="240" w:lineRule="auto"/>
    </w:pPr>
    <w:rPr>
      <w:rFonts w:ascii="Calibri" w:eastAsia="Times New Roman" w:hAnsi="Calibri" w:cs="Arial"/>
      <w:color w:val="365F91"/>
      <w:sz w:val="20"/>
      <w:szCs w:val="20"/>
      <w:lang w:val="en-US"/>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styleId="LightList-Accent5">
    <w:name w:val="Light List Accent 5"/>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rFonts w:cs="Arial"/>
        <w:b/>
        <w:bCs/>
        <w:color w:val="FFFFFF"/>
      </w:rPr>
      <w:tblPr/>
      <w:tcPr>
        <w:shd w:val="clear" w:color="auto" w:fill="4BACC6"/>
      </w:tcPr>
    </w:tblStylePr>
    <w:tblStylePr w:type="lastRow">
      <w:pPr>
        <w:spacing w:before="0" w:after="0"/>
      </w:pPr>
      <w:rPr>
        <w:rFonts w:cs="Arial"/>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4BACC6"/>
          <w:left w:val="single" w:sz="8" w:space="0" w:color="4BACC6"/>
          <w:bottom w:val="single" w:sz="8" w:space="0" w:color="4BACC6"/>
          <w:right w:val="single" w:sz="8" w:space="0" w:color="4BACC6"/>
        </w:tcBorders>
      </w:tcPr>
    </w:tblStylePr>
    <w:tblStylePr w:type="band1Horz">
      <w:rPr>
        <w:rFonts w:cs="Arial"/>
      </w:rPr>
      <w:tblPr/>
      <w:tcPr>
        <w:tcBorders>
          <w:top w:val="single" w:sz="8" w:space="0" w:color="4BACC6"/>
          <w:left w:val="single" w:sz="8" w:space="0" w:color="4BACC6"/>
          <w:bottom w:val="single" w:sz="8" w:space="0" w:color="4BACC6"/>
          <w:right w:val="single" w:sz="8" w:space="0" w:color="4BACC6"/>
        </w:tcBorders>
      </w:tcPr>
    </w:tblStylePr>
  </w:style>
  <w:style w:type="table" w:styleId="MediumGrid1-Accent1">
    <w:name w:val="Medium Grid 1 Accent 1"/>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Arial"/>
        <w:b/>
        <w:bCs/>
      </w:rPr>
    </w:tblStylePr>
    <w:tblStylePr w:type="lastRow">
      <w:rPr>
        <w:rFonts w:cs="Arial"/>
        <w:b/>
        <w:bCs/>
      </w:rPr>
      <w:tblPr/>
      <w:tcPr>
        <w:tcBorders>
          <w:top w:val="single" w:sz="18" w:space="0" w:color="7BA0CD"/>
        </w:tcBorders>
      </w:tcPr>
    </w:tblStylePr>
    <w:tblStylePr w:type="firstCol">
      <w:rPr>
        <w:rFonts w:cs="Arial"/>
        <w:b/>
        <w:bCs/>
      </w:rPr>
    </w:tblStylePr>
    <w:tblStylePr w:type="lastCol">
      <w:rPr>
        <w:rFonts w:cs="Arial"/>
        <w:b/>
        <w:bCs/>
      </w:rPr>
    </w:tblStylePr>
    <w:tblStylePr w:type="band1Vert">
      <w:rPr>
        <w:rFonts w:cs="Arial"/>
      </w:rPr>
      <w:tblPr/>
      <w:tcPr>
        <w:shd w:val="clear" w:color="auto" w:fill="A7BFDE"/>
      </w:tcPr>
    </w:tblStylePr>
    <w:tblStylePr w:type="band1Horz">
      <w:rPr>
        <w:rFonts w:cs="Arial"/>
      </w:rPr>
      <w:tblPr/>
      <w:tcPr>
        <w:shd w:val="clear" w:color="auto" w:fill="A7BFDE"/>
      </w:tcPr>
    </w:tblStylePr>
  </w:style>
  <w:style w:type="table" w:customStyle="1" w:styleId="LightList-Accent12">
    <w:name w:val="Light List - Accent 12"/>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6" w:space="0" w:color="4F81BD"/>
        <w:insideV w:val="single" w:sz="6" w:space="0" w:color="4F81BD"/>
      </w:tblBorders>
      <w:tblCellMar>
        <w:top w:w="0" w:type="dxa"/>
        <w:left w:w="108" w:type="dxa"/>
        <w:bottom w:w="0" w:type="dxa"/>
        <w:right w:w="108" w:type="dxa"/>
      </w:tblCellMar>
    </w:tblPr>
  </w:style>
  <w:style w:type="table" w:styleId="TableGrid8">
    <w:name w:val="Table Grid 8"/>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Classic1">
    <w:name w:val="Table Classic 1"/>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rsid w:val="002552C3"/>
    <w:pPr>
      <w:spacing w:after="0" w:line="360" w:lineRule="auto"/>
      <w:jc w:val="both"/>
    </w:pPr>
    <w:rPr>
      <w:rFonts w:ascii="Times New Roman" w:eastAsia="Times New Roman" w:hAnsi="Times New Roman" w:cs="Times New Roman"/>
      <w:b/>
      <w:bCs/>
      <w:sz w:val="20"/>
      <w:szCs w:val="20"/>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rsid w:val="002552C3"/>
    <w:pPr>
      <w:spacing w:after="0" w:line="360" w:lineRule="auto"/>
      <w:jc w:val="both"/>
    </w:pPr>
    <w:rPr>
      <w:rFonts w:ascii="Times New Roman" w:eastAsia="Times New Roman" w:hAnsi="Times New Roman" w:cs="Times New Roman"/>
      <w:sz w:val="20"/>
      <w:szCs w:val="20"/>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LightGrid-Accent13">
    <w:name w:val="Light Grid - Accent 13"/>
    <w:uiPriority w:val="99"/>
    <w:rsid w:val="002552C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LightList-Accent121">
    <w:name w:val="Light List - Accent 121"/>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character" w:styleId="EndnoteReference">
    <w:name w:val="endnote reference"/>
    <w:basedOn w:val="DefaultParagraphFont"/>
    <w:uiPriority w:val="99"/>
    <w:semiHidden/>
    <w:rsid w:val="002552C3"/>
    <w:rPr>
      <w:rFonts w:cs="Times New Roman"/>
      <w:vertAlign w:val="superscript"/>
    </w:rPr>
  </w:style>
  <w:style w:type="table" w:customStyle="1" w:styleId="LightList-Accent13">
    <w:name w:val="Light List - Accent 13"/>
    <w:basedOn w:val="TableNormal"/>
    <w:uiPriority w:val="61"/>
    <w:rsid w:val="002552C3"/>
    <w:pPr>
      <w:spacing w:after="0" w:line="240" w:lineRule="auto"/>
    </w:pPr>
    <w:rPr>
      <w:rFonts w:ascii="Calibri" w:eastAsia="Calibri" w:hAnsi="Calibri" w:cs="Arial"/>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Grid7">
    <w:name w:val="Table Grid 7"/>
    <w:basedOn w:val="TableNormal"/>
    <w:rsid w:val="002552C3"/>
    <w:pPr>
      <w:spacing w:after="0" w:line="480" w:lineRule="auto"/>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5">
    <w:name w:val="Table Grid 5"/>
    <w:basedOn w:val="TableNormal"/>
    <w:rsid w:val="002552C3"/>
    <w:pPr>
      <w:spacing w:after="0" w:line="480" w:lineRule="auto"/>
      <w:jc w:val="both"/>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rsid w:val="002552C3"/>
    <w:pPr>
      <w:spacing w:after="0" w:line="480" w:lineRule="auto"/>
      <w:jc w:val="both"/>
    </w:pPr>
    <w:rPr>
      <w:rFonts w:ascii="Times New Roman" w:eastAsia="Times New Roman" w:hAnsi="Times New Roman" w:cs="Times New Roman"/>
      <w:sz w:val="20"/>
      <w:szCs w:val="20"/>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LightGrid-Accent111">
    <w:name w:val="Light Grid - Accent 111"/>
    <w:basedOn w:val="TableNormal"/>
    <w:uiPriority w:val="62"/>
    <w:rsid w:val="002552C3"/>
    <w:pPr>
      <w:spacing w:after="0" w:line="240" w:lineRule="auto"/>
    </w:pPr>
    <w:rPr>
      <w:rFonts w:eastAsiaTheme="minorHAnsi"/>
      <w:lang w:val="en-GB"/>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Index3">
    <w:name w:val="index 3"/>
    <w:basedOn w:val="Normal"/>
    <w:next w:val="Normal"/>
    <w:autoRedefine/>
    <w:uiPriority w:val="99"/>
    <w:semiHidden/>
    <w:unhideWhenUsed/>
    <w:rsid w:val="002552C3"/>
    <w:pPr>
      <w:ind w:left="720" w:hanging="240"/>
      <w:jc w:val="both"/>
    </w:pPr>
    <w:rPr>
      <w:rFonts w:eastAsia="Times New Roman" w:cs="Times New Roman"/>
      <w:sz w:val="24"/>
      <w:szCs w:val="24"/>
      <w:lang w:val="en-GB" w:eastAsia="en-GB"/>
    </w:rPr>
  </w:style>
  <w:style w:type="paragraph" w:customStyle="1" w:styleId="Text5">
    <w:name w:val="Text5"/>
    <w:basedOn w:val="Tabletext4a"/>
    <w:autoRedefine/>
    <w:uiPriority w:val="14"/>
    <w:qFormat/>
    <w:rsid w:val="009B42CD"/>
    <w:rPr>
      <w:lang w:val="en-US"/>
    </w:rPr>
  </w:style>
  <w:style w:type="paragraph" w:customStyle="1" w:styleId="CaptionforUNITENleft">
    <w:name w:val="Caption for UNITEN left"/>
    <w:basedOn w:val="CaptionforTableUNITENcenter"/>
    <w:autoRedefine/>
    <w:uiPriority w:val="13"/>
    <w:qFormat/>
    <w:rsid w:val="009415F9"/>
    <w:pPr>
      <w:spacing w:after="120"/>
    </w:pPr>
    <w:rPr>
      <w:lang w:val="en-US"/>
    </w:rPr>
  </w:style>
  <w:style w:type="paragraph" w:customStyle="1" w:styleId="Text3">
    <w:name w:val="Text3"/>
    <w:basedOn w:val="Normal"/>
    <w:uiPriority w:val="14"/>
    <w:qFormat/>
    <w:rsid w:val="00987069"/>
    <w:pPr>
      <w:jc w:val="center"/>
    </w:pPr>
    <w:rPr>
      <w:rFonts w:eastAsiaTheme="minorHAnsi" w:cs="Times New Roman"/>
      <w:b/>
      <w:sz w:val="18"/>
      <w:szCs w:val="24"/>
      <w:lang w:val="en-US"/>
    </w:rPr>
  </w:style>
  <w:style w:type="paragraph" w:customStyle="1" w:styleId="Text2">
    <w:name w:val="Text2"/>
    <w:basedOn w:val="Normal"/>
    <w:uiPriority w:val="14"/>
    <w:qFormat/>
    <w:rsid w:val="00987069"/>
    <w:pPr>
      <w:jc w:val="center"/>
    </w:pPr>
    <w:rPr>
      <w:rFonts w:eastAsiaTheme="minorHAnsi" w:cs="Times New Roman"/>
      <w:sz w:val="18"/>
      <w:szCs w:val="24"/>
      <w:lang w:val="en-US"/>
    </w:rPr>
  </w:style>
  <w:style w:type="paragraph" w:customStyle="1" w:styleId="Text1">
    <w:name w:val="Text1"/>
    <w:basedOn w:val="Text2"/>
    <w:uiPriority w:val="14"/>
    <w:qFormat/>
    <w:rsid w:val="009B42CD"/>
  </w:style>
  <w:style w:type="paragraph" w:customStyle="1" w:styleId="EndNoteandMendelayBibliography">
    <w:name w:val="EndNote and Mendelay Bibliography"/>
    <w:link w:val="EndNoteandMendelayBibliographyChar"/>
    <w:autoRedefine/>
    <w:uiPriority w:val="14"/>
    <w:rsid w:val="00BA1AFE"/>
    <w:pPr>
      <w:spacing w:after="0" w:line="360" w:lineRule="auto"/>
      <w:ind w:left="720" w:hanging="720"/>
      <w:jc w:val="both"/>
    </w:pPr>
    <w:rPr>
      <w:rFonts w:ascii="Times New Roman" w:eastAsiaTheme="minorHAnsi" w:hAnsi="Times New Roman" w:cs="Times New Roman"/>
      <w:noProof/>
      <w:sz w:val="24"/>
      <w:szCs w:val="24"/>
    </w:rPr>
  </w:style>
  <w:style w:type="character" w:customStyle="1" w:styleId="EndNoteandMendelayBibliographyChar">
    <w:name w:val="EndNote and Mendelay Bibliography Char"/>
    <w:basedOn w:val="DefaultParagraphFont"/>
    <w:link w:val="EndNoteandMendelayBibliography"/>
    <w:uiPriority w:val="14"/>
    <w:rsid w:val="00BA1AFE"/>
    <w:rPr>
      <w:rFonts w:ascii="Times New Roman" w:eastAsiaTheme="minorHAnsi" w:hAnsi="Times New Roman" w:cs="Times New Roman"/>
      <w:noProof/>
      <w:sz w:val="24"/>
      <w:szCs w:val="24"/>
    </w:rPr>
  </w:style>
  <w:style w:type="paragraph" w:styleId="NormalWeb">
    <w:name w:val="Normal (Web)"/>
    <w:basedOn w:val="Normal"/>
    <w:uiPriority w:val="99"/>
    <w:unhideWhenUsed/>
    <w:rsid w:val="00F86F35"/>
    <w:pPr>
      <w:spacing w:before="100" w:beforeAutospacing="1" w:after="100" w:afterAutospacing="1" w:line="240" w:lineRule="auto"/>
    </w:pPr>
    <w:rPr>
      <w:rFonts w:eastAsia="Times New Roman" w:cs="Times New Roman"/>
      <w:sz w:val="24"/>
      <w:szCs w:val="24"/>
      <w:lang w:eastAsia="en-MY"/>
    </w:rPr>
  </w:style>
  <w:style w:type="character" w:styleId="FootnoteReference">
    <w:name w:val="footnote reference"/>
    <w:basedOn w:val="DefaultParagraphFont"/>
    <w:uiPriority w:val="99"/>
    <w:semiHidden/>
    <w:unhideWhenUsed/>
    <w:rsid w:val="005360BD"/>
    <w:rPr>
      <w:vertAlign w:val="superscript"/>
    </w:rPr>
  </w:style>
  <w:style w:type="paragraph" w:styleId="ListParagraph">
    <w:name w:val="List Paragraph"/>
    <w:basedOn w:val="Normal"/>
    <w:uiPriority w:val="34"/>
    <w:qFormat/>
    <w:rsid w:val="0007095F"/>
    <w:pPr>
      <w:ind w:left="720"/>
      <w:contextualSpacing/>
    </w:pPr>
  </w:style>
  <w:style w:type="paragraph" w:styleId="Bibliography">
    <w:name w:val="Bibliography"/>
    <w:basedOn w:val="Normal"/>
    <w:next w:val="Normal"/>
    <w:uiPriority w:val="37"/>
    <w:unhideWhenUsed/>
    <w:rsid w:val="00C61090"/>
  </w:style>
  <w:style w:type="paragraph" w:styleId="BodyText">
    <w:name w:val="Body Text"/>
    <w:basedOn w:val="Normal"/>
    <w:link w:val="BodyTextChar"/>
    <w:uiPriority w:val="99"/>
    <w:semiHidden/>
    <w:unhideWhenUsed/>
    <w:rsid w:val="00E15262"/>
    <w:pPr>
      <w:spacing w:after="120"/>
    </w:pPr>
  </w:style>
  <w:style w:type="character" w:customStyle="1" w:styleId="BodyTextChar">
    <w:name w:val="Body Text Char"/>
    <w:basedOn w:val="DefaultParagraphFont"/>
    <w:link w:val="BodyText"/>
    <w:uiPriority w:val="99"/>
    <w:semiHidden/>
    <w:rsid w:val="00E1526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8228">
      <w:bodyDiv w:val="1"/>
      <w:marLeft w:val="0"/>
      <w:marRight w:val="0"/>
      <w:marTop w:val="0"/>
      <w:marBottom w:val="0"/>
      <w:divBdr>
        <w:top w:val="none" w:sz="0" w:space="0" w:color="auto"/>
        <w:left w:val="none" w:sz="0" w:space="0" w:color="auto"/>
        <w:bottom w:val="none" w:sz="0" w:space="0" w:color="auto"/>
        <w:right w:val="none" w:sz="0" w:space="0" w:color="auto"/>
      </w:divBdr>
    </w:div>
    <w:div w:id="18824313">
      <w:bodyDiv w:val="1"/>
      <w:marLeft w:val="0"/>
      <w:marRight w:val="0"/>
      <w:marTop w:val="0"/>
      <w:marBottom w:val="0"/>
      <w:divBdr>
        <w:top w:val="none" w:sz="0" w:space="0" w:color="auto"/>
        <w:left w:val="none" w:sz="0" w:space="0" w:color="auto"/>
        <w:bottom w:val="none" w:sz="0" w:space="0" w:color="auto"/>
        <w:right w:val="none" w:sz="0" w:space="0" w:color="auto"/>
      </w:divBdr>
    </w:div>
    <w:div w:id="19212683">
      <w:bodyDiv w:val="1"/>
      <w:marLeft w:val="0"/>
      <w:marRight w:val="0"/>
      <w:marTop w:val="0"/>
      <w:marBottom w:val="0"/>
      <w:divBdr>
        <w:top w:val="none" w:sz="0" w:space="0" w:color="auto"/>
        <w:left w:val="none" w:sz="0" w:space="0" w:color="auto"/>
        <w:bottom w:val="none" w:sz="0" w:space="0" w:color="auto"/>
        <w:right w:val="none" w:sz="0" w:space="0" w:color="auto"/>
      </w:divBdr>
    </w:div>
    <w:div w:id="86731174">
      <w:bodyDiv w:val="1"/>
      <w:marLeft w:val="0"/>
      <w:marRight w:val="0"/>
      <w:marTop w:val="0"/>
      <w:marBottom w:val="0"/>
      <w:divBdr>
        <w:top w:val="none" w:sz="0" w:space="0" w:color="auto"/>
        <w:left w:val="none" w:sz="0" w:space="0" w:color="auto"/>
        <w:bottom w:val="none" w:sz="0" w:space="0" w:color="auto"/>
        <w:right w:val="none" w:sz="0" w:space="0" w:color="auto"/>
      </w:divBdr>
    </w:div>
    <w:div w:id="92289465">
      <w:bodyDiv w:val="1"/>
      <w:marLeft w:val="0"/>
      <w:marRight w:val="0"/>
      <w:marTop w:val="0"/>
      <w:marBottom w:val="0"/>
      <w:divBdr>
        <w:top w:val="none" w:sz="0" w:space="0" w:color="auto"/>
        <w:left w:val="none" w:sz="0" w:space="0" w:color="auto"/>
        <w:bottom w:val="none" w:sz="0" w:space="0" w:color="auto"/>
        <w:right w:val="none" w:sz="0" w:space="0" w:color="auto"/>
      </w:divBdr>
    </w:div>
    <w:div w:id="327368021">
      <w:bodyDiv w:val="1"/>
      <w:marLeft w:val="0"/>
      <w:marRight w:val="0"/>
      <w:marTop w:val="0"/>
      <w:marBottom w:val="0"/>
      <w:divBdr>
        <w:top w:val="none" w:sz="0" w:space="0" w:color="auto"/>
        <w:left w:val="none" w:sz="0" w:space="0" w:color="auto"/>
        <w:bottom w:val="none" w:sz="0" w:space="0" w:color="auto"/>
        <w:right w:val="none" w:sz="0" w:space="0" w:color="auto"/>
      </w:divBdr>
    </w:div>
    <w:div w:id="335160385">
      <w:bodyDiv w:val="1"/>
      <w:marLeft w:val="0"/>
      <w:marRight w:val="0"/>
      <w:marTop w:val="0"/>
      <w:marBottom w:val="0"/>
      <w:divBdr>
        <w:top w:val="none" w:sz="0" w:space="0" w:color="auto"/>
        <w:left w:val="none" w:sz="0" w:space="0" w:color="auto"/>
        <w:bottom w:val="none" w:sz="0" w:space="0" w:color="auto"/>
        <w:right w:val="none" w:sz="0" w:space="0" w:color="auto"/>
      </w:divBdr>
    </w:div>
    <w:div w:id="404425201">
      <w:bodyDiv w:val="1"/>
      <w:marLeft w:val="0"/>
      <w:marRight w:val="0"/>
      <w:marTop w:val="0"/>
      <w:marBottom w:val="0"/>
      <w:divBdr>
        <w:top w:val="none" w:sz="0" w:space="0" w:color="auto"/>
        <w:left w:val="none" w:sz="0" w:space="0" w:color="auto"/>
        <w:bottom w:val="none" w:sz="0" w:space="0" w:color="auto"/>
        <w:right w:val="none" w:sz="0" w:space="0" w:color="auto"/>
      </w:divBdr>
    </w:div>
    <w:div w:id="420832031">
      <w:bodyDiv w:val="1"/>
      <w:marLeft w:val="0"/>
      <w:marRight w:val="0"/>
      <w:marTop w:val="0"/>
      <w:marBottom w:val="0"/>
      <w:divBdr>
        <w:top w:val="none" w:sz="0" w:space="0" w:color="auto"/>
        <w:left w:val="none" w:sz="0" w:space="0" w:color="auto"/>
        <w:bottom w:val="none" w:sz="0" w:space="0" w:color="auto"/>
        <w:right w:val="none" w:sz="0" w:space="0" w:color="auto"/>
      </w:divBdr>
    </w:div>
    <w:div w:id="430392003">
      <w:bodyDiv w:val="1"/>
      <w:marLeft w:val="0"/>
      <w:marRight w:val="0"/>
      <w:marTop w:val="0"/>
      <w:marBottom w:val="0"/>
      <w:divBdr>
        <w:top w:val="none" w:sz="0" w:space="0" w:color="auto"/>
        <w:left w:val="none" w:sz="0" w:space="0" w:color="auto"/>
        <w:bottom w:val="none" w:sz="0" w:space="0" w:color="auto"/>
        <w:right w:val="none" w:sz="0" w:space="0" w:color="auto"/>
      </w:divBdr>
    </w:div>
    <w:div w:id="452141759">
      <w:bodyDiv w:val="1"/>
      <w:marLeft w:val="0"/>
      <w:marRight w:val="0"/>
      <w:marTop w:val="0"/>
      <w:marBottom w:val="0"/>
      <w:divBdr>
        <w:top w:val="none" w:sz="0" w:space="0" w:color="auto"/>
        <w:left w:val="none" w:sz="0" w:space="0" w:color="auto"/>
        <w:bottom w:val="none" w:sz="0" w:space="0" w:color="auto"/>
        <w:right w:val="none" w:sz="0" w:space="0" w:color="auto"/>
      </w:divBdr>
    </w:div>
    <w:div w:id="574365414">
      <w:bodyDiv w:val="1"/>
      <w:marLeft w:val="0"/>
      <w:marRight w:val="0"/>
      <w:marTop w:val="0"/>
      <w:marBottom w:val="0"/>
      <w:divBdr>
        <w:top w:val="none" w:sz="0" w:space="0" w:color="auto"/>
        <w:left w:val="none" w:sz="0" w:space="0" w:color="auto"/>
        <w:bottom w:val="none" w:sz="0" w:space="0" w:color="auto"/>
        <w:right w:val="none" w:sz="0" w:space="0" w:color="auto"/>
      </w:divBdr>
    </w:div>
    <w:div w:id="585958680">
      <w:bodyDiv w:val="1"/>
      <w:marLeft w:val="0"/>
      <w:marRight w:val="0"/>
      <w:marTop w:val="0"/>
      <w:marBottom w:val="0"/>
      <w:divBdr>
        <w:top w:val="none" w:sz="0" w:space="0" w:color="auto"/>
        <w:left w:val="none" w:sz="0" w:space="0" w:color="auto"/>
        <w:bottom w:val="none" w:sz="0" w:space="0" w:color="auto"/>
        <w:right w:val="none" w:sz="0" w:space="0" w:color="auto"/>
      </w:divBdr>
    </w:div>
    <w:div w:id="723678083">
      <w:bodyDiv w:val="1"/>
      <w:marLeft w:val="0"/>
      <w:marRight w:val="0"/>
      <w:marTop w:val="0"/>
      <w:marBottom w:val="0"/>
      <w:divBdr>
        <w:top w:val="none" w:sz="0" w:space="0" w:color="auto"/>
        <w:left w:val="none" w:sz="0" w:space="0" w:color="auto"/>
        <w:bottom w:val="none" w:sz="0" w:space="0" w:color="auto"/>
        <w:right w:val="none" w:sz="0" w:space="0" w:color="auto"/>
      </w:divBdr>
    </w:div>
    <w:div w:id="837383444">
      <w:bodyDiv w:val="1"/>
      <w:marLeft w:val="0"/>
      <w:marRight w:val="0"/>
      <w:marTop w:val="0"/>
      <w:marBottom w:val="0"/>
      <w:divBdr>
        <w:top w:val="none" w:sz="0" w:space="0" w:color="auto"/>
        <w:left w:val="none" w:sz="0" w:space="0" w:color="auto"/>
        <w:bottom w:val="none" w:sz="0" w:space="0" w:color="auto"/>
        <w:right w:val="none" w:sz="0" w:space="0" w:color="auto"/>
      </w:divBdr>
    </w:div>
    <w:div w:id="929966456">
      <w:bodyDiv w:val="1"/>
      <w:marLeft w:val="0"/>
      <w:marRight w:val="0"/>
      <w:marTop w:val="0"/>
      <w:marBottom w:val="0"/>
      <w:divBdr>
        <w:top w:val="none" w:sz="0" w:space="0" w:color="auto"/>
        <w:left w:val="none" w:sz="0" w:space="0" w:color="auto"/>
        <w:bottom w:val="none" w:sz="0" w:space="0" w:color="auto"/>
        <w:right w:val="none" w:sz="0" w:space="0" w:color="auto"/>
      </w:divBdr>
    </w:div>
    <w:div w:id="971789462">
      <w:bodyDiv w:val="1"/>
      <w:marLeft w:val="0"/>
      <w:marRight w:val="0"/>
      <w:marTop w:val="0"/>
      <w:marBottom w:val="0"/>
      <w:divBdr>
        <w:top w:val="none" w:sz="0" w:space="0" w:color="auto"/>
        <w:left w:val="none" w:sz="0" w:space="0" w:color="auto"/>
        <w:bottom w:val="none" w:sz="0" w:space="0" w:color="auto"/>
        <w:right w:val="none" w:sz="0" w:space="0" w:color="auto"/>
      </w:divBdr>
    </w:div>
    <w:div w:id="1088962457">
      <w:bodyDiv w:val="1"/>
      <w:marLeft w:val="0"/>
      <w:marRight w:val="0"/>
      <w:marTop w:val="0"/>
      <w:marBottom w:val="0"/>
      <w:divBdr>
        <w:top w:val="none" w:sz="0" w:space="0" w:color="auto"/>
        <w:left w:val="none" w:sz="0" w:space="0" w:color="auto"/>
        <w:bottom w:val="none" w:sz="0" w:space="0" w:color="auto"/>
        <w:right w:val="none" w:sz="0" w:space="0" w:color="auto"/>
      </w:divBdr>
    </w:div>
    <w:div w:id="1122070907">
      <w:bodyDiv w:val="1"/>
      <w:marLeft w:val="0"/>
      <w:marRight w:val="0"/>
      <w:marTop w:val="0"/>
      <w:marBottom w:val="0"/>
      <w:divBdr>
        <w:top w:val="none" w:sz="0" w:space="0" w:color="auto"/>
        <w:left w:val="none" w:sz="0" w:space="0" w:color="auto"/>
        <w:bottom w:val="none" w:sz="0" w:space="0" w:color="auto"/>
        <w:right w:val="none" w:sz="0" w:space="0" w:color="auto"/>
      </w:divBdr>
    </w:div>
    <w:div w:id="1169634347">
      <w:bodyDiv w:val="1"/>
      <w:marLeft w:val="0"/>
      <w:marRight w:val="0"/>
      <w:marTop w:val="0"/>
      <w:marBottom w:val="0"/>
      <w:divBdr>
        <w:top w:val="none" w:sz="0" w:space="0" w:color="auto"/>
        <w:left w:val="none" w:sz="0" w:space="0" w:color="auto"/>
        <w:bottom w:val="none" w:sz="0" w:space="0" w:color="auto"/>
        <w:right w:val="none" w:sz="0" w:space="0" w:color="auto"/>
      </w:divBdr>
    </w:div>
    <w:div w:id="1173840963">
      <w:bodyDiv w:val="1"/>
      <w:marLeft w:val="0"/>
      <w:marRight w:val="0"/>
      <w:marTop w:val="0"/>
      <w:marBottom w:val="0"/>
      <w:divBdr>
        <w:top w:val="none" w:sz="0" w:space="0" w:color="auto"/>
        <w:left w:val="none" w:sz="0" w:space="0" w:color="auto"/>
        <w:bottom w:val="none" w:sz="0" w:space="0" w:color="auto"/>
        <w:right w:val="none" w:sz="0" w:space="0" w:color="auto"/>
      </w:divBdr>
    </w:div>
    <w:div w:id="1212614894">
      <w:bodyDiv w:val="1"/>
      <w:marLeft w:val="0"/>
      <w:marRight w:val="0"/>
      <w:marTop w:val="0"/>
      <w:marBottom w:val="0"/>
      <w:divBdr>
        <w:top w:val="none" w:sz="0" w:space="0" w:color="auto"/>
        <w:left w:val="none" w:sz="0" w:space="0" w:color="auto"/>
        <w:bottom w:val="none" w:sz="0" w:space="0" w:color="auto"/>
        <w:right w:val="none" w:sz="0" w:space="0" w:color="auto"/>
      </w:divBdr>
    </w:div>
    <w:div w:id="1284074202">
      <w:bodyDiv w:val="1"/>
      <w:marLeft w:val="0"/>
      <w:marRight w:val="0"/>
      <w:marTop w:val="0"/>
      <w:marBottom w:val="0"/>
      <w:divBdr>
        <w:top w:val="none" w:sz="0" w:space="0" w:color="auto"/>
        <w:left w:val="none" w:sz="0" w:space="0" w:color="auto"/>
        <w:bottom w:val="none" w:sz="0" w:space="0" w:color="auto"/>
        <w:right w:val="none" w:sz="0" w:space="0" w:color="auto"/>
      </w:divBdr>
    </w:div>
    <w:div w:id="1379554417">
      <w:bodyDiv w:val="1"/>
      <w:marLeft w:val="0"/>
      <w:marRight w:val="0"/>
      <w:marTop w:val="0"/>
      <w:marBottom w:val="0"/>
      <w:divBdr>
        <w:top w:val="none" w:sz="0" w:space="0" w:color="auto"/>
        <w:left w:val="none" w:sz="0" w:space="0" w:color="auto"/>
        <w:bottom w:val="none" w:sz="0" w:space="0" w:color="auto"/>
        <w:right w:val="none" w:sz="0" w:space="0" w:color="auto"/>
      </w:divBdr>
    </w:div>
    <w:div w:id="1469278007">
      <w:bodyDiv w:val="1"/>
      <w:marLeft w:val="0"/>
      <w:marRight w:val="0"/>
      <w:marTop w:val="0"/>
      <w:marBottom w:val="0"/>
      <w:divBdr>
        <w:top w:val="none" w:sz="0" w:space="0" w:color="auto"/>
        <w:left w:val="none" w:sz="0" w:space="0" w:color="auto"/>
        <w:bottom w:val="none" w:sz="0" w:space="0" w:color="auto"/>
        <w:right w:val="none" w:sz="0" w:space="0" w:color="auto"/>
      </w:divBdr>
    </w:div>
    <w:div w:id="1785494709">
      <w:bodyDiv w:val="1"/>
      <w:marLeft w:val="0"/>
      <w:marRight w:val="0"/>
      <w:marTop w:val="0"/>
      <w:marBottom w:val="0"/>
      <w:divBdr>
        <w:top w:val="none" w:sz="0" w:space="0" w:color="auto"/>
        <w:left w:val="none" w:sz="0" w:space="0" w:color="auto"/>
        <w:bottom w:val="none" w:sz="0" w:space="0" w:color="auto"/>
        <w:right w:val="none" w:sz="0" w:space="0" w:color="auto"/>
      </w:divBdr>
    </w:div>
    <w:div w:id="1826582110">
      <w:bodyDiv w:val="1"/>
      <w:marLeft w:val="0"/>
      <w:marRight w:val="0"/>
      <w:marTop w:val="0"/>
      <w:marBottom w:val="0"/>
      <w:divBdr>
        <w:top w:val="none" w:sz="0" w:space="0" w:color="auto"/>
        <w:left w:val="none" w:sz="0" w:space="0" w:color="auto"/>
        <w:bottom w:val="none" w:sz="0" w:space="0" w:color="auto"/>
        <w:right w:val="none" w:sz="0" w:space="0" w:color="auto"/>
      </w:divBdr>
    </w:div>
    <w:div w:id="1857452548">
      <w:bodyDiv w:val="1"/>
      <w:marLeft w:val="0"/>
      <w:marRight w:val="0"/>
      <w:marTop w:val="0"/>
      <w:marBottom w:val="0"/>
      <w:divBdr>
        <w:top w:val="none" w:sz="0" w:space="0" w:color="auto"/>
        <w:left w:val="none" w:sz="0" w:space="0" w:color="auto"/>
        <w:bottom w:val="none" w:sz="0" w:space="0" w:color="auto"/>
        <w:right w:val="none" w:sz="0" w:space="0" w:color="auto"/>
      </w:divBdr>
    </w:div>
    <w:div w:id="1889949590">
      <w:bodyDiv w:val="1"/>
      <w:marLeft w:val="0"/>
      <w:marRight w:val="0"/>
      <w:marTop w:val="0"/>
      <w:marBottom w:val="0"/>
      <w:divBdr>
        <w:top w:val="none" w:sz="0" w:space="0" w:color="auto"/>
        <w:left w:val="none" w:sz="0" w:space="0" w:color="auto"/>
        <w:bottom w:val="none" w:sz="0" w:space="0" w:color="auto"/>
        <w:right w:val="none" w:sz="0" w:space="0" w:color="auto"/>
      </w:divBdr>
    </w:div>
    <w:div w:id="1904558214">
      <w:bodyDiv w:val="1"/>
      <w:marLeft w:val="0"/>
      <w:marRight w:val="0"/>
      <w:marTop w:val="0"/>
      <w:marBottom w:val="0"/>
      <w:divBdr>
        <w:top w:val="none" w:sz="0" w:space="0" w:color="auto"/>
        <w:left w:val="none" w:sz="0" w:space="0" w:color="auto"/>
        <w:bottom w:val="none" w:sz="0" w:space="0" w:color="auto"/>
        <w:right w:val="none" w:sz="0" w:space="0" w:color="auto"/>
      </w:divBdr>
    </w:div>
    <w:div w:id="211983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OneDrive%20-%20Universiti%20Tenaga%20Nasional\CCI%20FYP%20year%202024-2025\Document\Appendix%206%20_CCI-FYP-Report%20Template%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BF9D8E24AAC4C4886DC8DEA570CD262"/>
        <w:category>
          <w:name w:val="General"/>
          <w:gallery w:val="placeholder"/>
        </w:category>
        <w:types>
          <w:type w:val="bbPlcHdr"/>
        </w:types>
        <w:behaviors>
          <w:behavior w:val="content"/>
        </w:behaviors>
        <w:guid w:val="{D1A4D8BD-8733-4305-8C36-230BAA89DA7B}"/>
      </w:docPartPr>
      <w:docPartBody>
        <w:p w:rsidR="00F231F6" w:rsidRDefault="00481A39">
          <w:pPr>
            <w:pStyle w:val="9BF9D8E24AAC4C4886DC8DEA570CD262"/>
          </w:pPr>
          <w:r w:rsidRPr="002D440C">
            <w:rPr>
              <w:rStyle w:val="PlaceholderText"/>
            </w:rPr>
            <w:t>Click here to enter text.</w:t>
          </w:r>
        </w:p>
      </w:docPartBody>
    </w:docPart>
    <w:docPart>
      <w:docPartPr>
        <w:name w:val="5CC53B1E67214129AB918E53D2D4D465"/>
        <w:category>
          <w:name w:val="General"/>
          <w:gallery w:val="placeholder"/>
        </w:category>
        <w:types>
          <w:type w:val="bbPlcHdr"/>
        </w:types>
        <w:behaviors>
          <w:behavior w:val="content"/>
        </w:behaviors>
        <w:guid w:val="{EE9ACAFF-7082-49AF-8FEE-F6D0938CF19F}"/>
      </w:docPartPr>
      <w:docPartBody>
        <w:p w:rsidR="00F231F6" w:rsidRDefault="00481A39">
          <w:pPr>
            <w:pStyle w:val="5CC53B1E67214129AB918E53D2D4D465"/>
          </w:pPr>
          <w:r w:rsidRPr="002D440C">
            <w:rPr>
              <w:rStyle w:val="PlaceholderText"/>
            </w:rPr>
            <w:t>Click here to enter text.</w:t>
          </w:r>
        </w:p>
      </w:docPartBody>
    </w:docPart>
    <w:docPart>
      <w:docPartPr>
        <w:name w:val="6316E0DF8C584930822E9189BA1471C3"/>
        <w:category>
          <w:name w:val="General"/>
          <w:gallery w:val="placeholder"/>
        </w:category>
        <w:types>
          <w:type w:val="bbPlcHdr"/>
        </w:types>
        <w:behaviors>
          <w:behavior w:val="content"/>
        </w:behaviors>
        <w:guid w:val="{41B9E979-5DC3-41D5-A06E-58504FC13EB9}"/>
      </w:docPartPr>
      <w:docPartBody>
        <w:p w:rsidR="00F231F6" w:rsidRDefault="00481A39">
          <w:pPr>
            <w:pStyle w:val="6316E0DF8C584930822E9189BA1471C3"/>
          </w:pPr>
          <w:r w:rsidRPr="009A05D9">
            <w:t>I hereby declare that final year project is my original work except for quotations and citations have been duly acknowledged. I also declare that has not been previously and is not concurrently submitted for any degree program at Universiti Tenaga Nasional or at any other institutions. This final year project may be made available within the university library and may be borrowed, consulted, copied, or reproduced in accordance with the provision of the UNITEN Library Regulations from time to time made by the Library Committee.</w:t>
          </w:r>
        </w:p>
      </w:docPartBody>
    </w:docPart>
    <w:docPart>
      <w:docPartPr>
        <w:name w:val="9258348D0E5345B393B4838B7CBB5C6B"/>
        <w:category>
          <w:name w:val="General"/>
          <w:gallery w:val="placeholder"/>
        </w:category>
        <w:types>
          <w:type w:val="bbPlcHdr"/>
        </w:types>
        <w:behaviors>
          <w:behavior w:val="content"/>
        </w:behaviors>
        <w:guid w:val="{6D7A2B4B-1CE9-4447-9AC3-B7E182A8BA2A}"/>
      </w:docPartPr>
      <w:docPartBody>
        <w:p w:rsidR="00F231F6" w:rsidRDefault="00481A39">
          <w:pPr>
            <w:pStyle w:val="9258348D0E5345B393B4838B7CBB5C6B"/>
          </w:pPr>
          <w:r w:rsidRPr="002D440C">
            <w:rPr>
              <w:rStyle w:val="PlaceholderText"/>
            </w:rPr>
            <w:t>Click here to enter text.</w:t>
          </w:r>
        </w:p>
      </w:docPartBody>
    </w:docPart>
    <w:docPart>
      <w:docPartPr>
        <w:name w:val="2476F0B86832457589A5D473B38376A5"/>
        <w:category>
          <w:name w:val="General"/>
          <w:gallery w:val="placeholder"/>
        </w:category>
        <w:types>
          <w:type w:val="bbPlcHdr"/>
        </w:types>
        <w:behaviors>
          <w:behavior w:val="content"/>
        </w:behaviors>
        <w:guid w:val="{1FB3F13C-C256-41A0-B640-C1B15E82A816}"/>
      </w:docPartPr>
      <w:docPartBody>
        <w:p w:rsidR="00F231F6" w:rsidRDefault="00481A39">
          <w:pPr>
            <w:pStyle w:val="2476F0B86832457589A5D473B38376A5"/>
          </w:pPr>
          <w:r w:rsidRPr="002D440C">
            <w:rPr>
              <w:rStyle w:val="PlaceholderText"/>
            </w:rPr>
            <w:t>Click here to enter text.</w:t>
          </w:r>
        </w:p>
      </w:docPartBody>
    </w:docPart>
    <w:docPart>
      <w:docPartPr>
        <w:name w:val="D2B7D79FC7DB493A89CBDD5C740003FA"/>
        <w:category>
          <w:name w:val="General"/>
          <w:gallery w:val="placeholder"/>
        </w:category>
        <w:types>
          <w:type w:val="bbPlcHdr"/>
        </w:types>
        <w:behaviors>
          <w:behavior w:val="content"/>
        </w:behaviors>
        <w:guid w:val="{4CAEA790-C5C2-49D6-8F55-7C564FED5993}"/>
      </w:docPartPr>
      <w:docPartBody>
        <w:p w:rsidR="00F231F6" w:rsidRDefault="00481A39">
          <w:pPr>
            <w:pStyle w:val="D2B7D79FC7DB493A89CBDD5C740003FA"/>
          </w:pPr>
          <w:r w:rsidRPr="002D440C">
            <w:rPr>
              <w:rStyle w:val="PlaceholderText"/>
            </w:rPr>
            <w:t>Click here to enter text.</w:t>
          </w:r>
        </w:p>
      </w:docPartBody>
    </w:docPart>
    <w:docPart>
      <w:docPartPr>
        <w:name w:val="C40B0C2745EF406BAA8F32628938FCDC"/>
        <w:category>
          <w:name w:val="General"/>
          <w:gallery w:val="placeholder"/>
        </w:category>
        <w:types>
          <w:type w:val="bbPlcHdr"/>
        </w:types>
        <w:behaviors>
          <w:behavior w:val="content"/>
        </w:behaviors>
        <w:guid w:val="{DEBC3C06-5047-42E3-97AD-30CEAA7DE56A}"/>
      </w:docPartPr>
      <w:docPartBody>
        <w:p w:rsidR="00F231F6" w:rsidRDefault="00481A39">
          <w:pPr>
            <w:pStyle w:val="C40B0C2745EF406BAA8F32628938FCDC"/>
          </w:pPr>
          <w:r w:rsidRPr="002D440C">
            <w:rPr>
              <w:rStyle w:val="PlaceholderText"/>
            </w:rPr>
            <w:t>Click here to enter text.</w:t>
          </w:r>
        </w:p>
      </w:docPartBody>
    </w:docPart>
    <w:docPart>
      <w:docPartPr>
        <w:name w:val="6248CAA9B8A74B8FAE50521777F3BBD6"/>
        <w:category>
          <w:name w:val="General"/>
          <w:gallery w:val="placeholder"/>
        </w:category>
        <w:types>
          <w:type w:val="bbPlcHdr"/>
        </w:types>
        <w:behaviors>
          <w:behavior w:val="content"/>
        </w:behaviors>
        <w:guid w:val="{82A72D51-3DB7-4D49-B301-00899AB65364}"/>
      </w:docPartPr>
      <w:docPartBody>
        <w:p w:rsidR="00F231F6" w:rsidRDefault="00481A39">
          <w:pPr>
            <w:pStyle w:val="6248CAA9B8A74B8FAE50521777F3BBD6"/>
          </w:pPr>
          <w:r w:rsidRPr="00590DDC">
            <w:rPr>
              <w:rStyle w:val="PlaceholderText"/>
            </w:rPr>
            <w:t>Choose an item.</w:t>
          </w:r>
        </w:p>
      </w:docPartBody>
    </w:docPart>
    <w:docPart>
      <w:docPartPr>
        <w:name w:val="87BAD1C9FB7F4C79906CA6D874AB5038"/>
        <w:category>
          <w:name w:val="General"/>
          <w:gallery w:val="placeholder"/>
        </w:category>
        <w:types>
          <w:type w:val="bbPlcHdr"/>
        </w:types>
        <w:behaviors>
          <w:behavior w:val="content"/>
        </w:behaviors>
        <w:guid w:val="{79BD67CB-8043-46CB-A3DC-9A9CB7CD8FFB}"/>
      </w:docPartPr>
      <w:docPartBody>
        <w:p w:rsidR="00F231F6" w:rsidRDefault="00481A39">
          <w:pPr>
            <w:pStyle w:val="87BAD1C9FB7F4C79906CA6D874AB5038"/>
          </w:pPr>
          <w:r w:rsidRPr="002D440C">
            <w:rPr>
              <w:rStyle w:val="PlaceholderText"/>
            </w:rPr>
            <w:t>Click here to enter text.</w:t>
          </w:r>
        </w:p>
      </w:docPartBody>
    </w:docPart>
    <w:docPart>
      <w:docPartPr>
        <w:name w:val="916B32E68ECF436EA25A1C863FEFBA34"/>
        <w:category>
          <w:name w:val="General"/>
          <w:gallery w:val="placeholder"/>
        </w:category>
        <w:types>
          <w:type w:val="bbPlcHdr"/>
        </w:types>
        <w:behaviors>
          <w:behavior w:val="content"/>
        </w:behaviors>
        <w:guid w:val="{410E6773-E7E9-4362-AE87-CADA681BC4D4}"/>
      </w:docPartPr>
      <w:docPartBody>
        <w:p w:rsidR="00C04E69" w:rsidRDefault="00481A39" w:rsidP="009A05D9">
          <w:pPr>
            <w:pStyle w:val="Declaration"/>
            <w:jc w:val="right"/>
            <w:rPr>
              <w:rStyle w:val="PlaceholderText"/>
            </w:rPr>
          </w:pPr>
          <w:r w:rsidRPr="0007175F">
            <w:rPr>
              <w:rStyle w:val="PlaceholderText"/>
            </w:rPr>
            <w:t>ROSE JASMINE BINTI ALEXANDER</w:t>
          </w:r>
        </w:p>
        <w:p w:rsidR="00C04E69" w:rsidRDefault="00481A39" w:rsidP="009A05D9">
          <w:pPr>
            <w:pStyle w:val="Declaration"/>
            <w:jc w:val="right"/>
            <w:rPr>
              <w:rStyle w:val="PlaceholderText"/>
            </w:rPr>
          </w:pPr>
          <w:r>
            <w:rPr>
              <w:rStyle w:val="PlaceholderText"/>
            </w:rPr>
            <w:t>DC010100</w:t>
          </w:r>
          <w:r>
            <w:rPr>
              <w:rStyle w:val="PlaceholderText"/>
            </w:rPr>
            <w:br/>
            <w:t>DD/MM/YYYY</w:t>
          </w:r>
        </w:p>
        <w:p w:rsidR="00F231F6" w:rsidRDefault="00F231F6"/>
      </w:docPartBody>
    </w:docPart>
    <w:docPart>
      <w:docPartPr>
        <w:name w:val="389A8012736E4FEABC71FCA7E84C0E89"/>
        <w:category>
          <w:name w:val="General"/>
          <w:gallery w:val="placeholder"/>
        </w:category>
        <w:types>
          <w:type w:val="bbPlcHdr"/>
        </w:types>
        <w:behaviors>
          <w:behavior w:val="content"/>
        </w:behaviors>
        <w:guid w:val="{73D2FB36-AB38-49AE-8D37-375F25C8340B}"/>
      </w:docPartPr>
      <w:docPartBody>
        <w:p w:rsidR="00F231F6" w:rsidRDefault="00481A39">
          <w:pPr>
            <w:pStyle w:val="389A8012736E4FEABC71FCA7E84C0E89"/>
          </w:pPr>
          <w:r w:rsidRPr="002D440C">
            <w:rPr>
              <w:rStyle w:val="PlaceholderText"/>
            </w:rPr>
            <w:t>Click here to enter text.</w:t>
          </w:r>
        </w:p>
      </w:docPartBody>
    </w:docPart>
    <w:docPart>
      <w:docPartPr>
        <w:name w:val="90230441DCEB4172834AAD15C7A1ADAE"/>
        <w:category>
          <w:name w:val="General"/>
          <w:gallery w:val="placeholder"/>
        </w:category>
        <w:types>
          <w:type w:val="bbPlcHdr"/>
        </w:types>
        <w:behaviors>
          <w:behavior w:val="content"/>
        </w:behaviors>
        <w:guid w:val="{9B33ADCF-7A64-4221-8AA9-676D288989F5}"/>
      </w:docPartPr>
      <w:docPartBody>
        <w:p w:rsidR="00F231F6" w:rsidRDefault="00481A39">
          <w:pPr>
            <w:pStyle w:val="90230441DCEB4172834AAD15C7A1ADAE"/>
          </w:pPr>
          <w:r w:rsidRPr="00590DDC">
            <w:rPr>
              <w:rStyle w:val="PlaceholderText"/>
            </w:rPr>
            <w:t>Choose an item.</w:t>
          </w:r>
        </w:p>
      </w:docPartBody>
    </w:docPart>
    <w:docPart>
      <w:docPartPr>
        <w:name w:val="BB7318CACD7D4D2591D552F845A6569C"/>
        <w:category>
          <w:name w:val="General"/>
          <w:gallery w:val="placeholder"/>
        </w:category>
        <w:types>
          <w:type w:val="bbPlcHdr"/>
        </w:types>
        <w:behaviors>
          <w:behavior w:val="content"/>
        </w:behaviors>
        <w:guid w:val="{03551224-38E1-4087-BDAF-DF50E89DD430}"/>
      </w:docPartPr>
      <w:docPartBody>
        <w:p w:rsidR="00F231F6" w:rsidRDefault="00481A39">
          <w:pPr>
            <w:pStyle w:val="BB7318CACD7D4D2591D552F845A6569C"/>
          </w:pPr>
          <w:r w:rsidRPr="00A030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39"/>
    <w:rsid w:val="00094CF4"/>
    <w:rsid w:val="001C053B"/>
    <w:rsid w:val="001C1FB9"/>
    <w:rsid w:val="003E3026"/>
    <w:rsid w:val="00481A39"/>
    <w:rsid w:val="00BA3E98"/>
    <w:rsid w:val="00BF7B2D"/>
    <w:rsid w:val="00C36149"/>
    <w:rsid w:val="00C92A1D"/>
    <w:rsid w:val="00CB61E9"/>
    <w:rsid w:val="00E50D6A"/>
    <w:rsid w:val="00F231F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BF9D8E24AAC4C4886DC8DEA570CD262">
    <w:name w:val="9BF9D8E24AAC4C4886DC8DEA570CD262"/>
  </w:style>
  <w:style w:type="paragraph" w:customStyle="1" w:styleId="5CC53B1E67214129AB918E53D2D4D465">
    <w:name w:val="5CC53B1E67214129AB918E53D2D4D465"/>
  </w:style>
  <w:style w:type="paragraph" w:customStyle="1" w:styleId="6316E0DF8C584930822E9189BA1471C3">
    <w:name w:val="6316E0DF8C584930822E9189BA1471C3"/>
  </w:style>
  <w:style w:type="paragraph" w:customStyle="1" w:styleId="9258348D0E5345B393B4838B7CBB5C6B">
    <w:name w:val="9258348D0E5345B393B4838B7CBB5C6B"/>
  </w:style>
  <w:style w:type="paragraph" w:customStyle="1" w:styleId="2476F0B86832457589A5D473B38376A5">
    <w:name w:val="2476F0B86832457589A5D473B38376A5"/>
  </w:style>
  <w:style w:type="paragraph" w:customStyle="1" w:styleId="D2B7D79FC7DB493A89CBDD5C740003FA">
    <w:name w:val="D2B7D79FC7DB493A89CBDD5C740003FA"/>
  </w:style>
  <w:style w:type="paragraph" w:customStyle="1" w:styleId="C40B0C2745EF406BAA8F32628938FCDC">
    <w:name w:val="C40B0C2745EF406BAA8F32628938FCDC"/>
  </w:style>
  <w:style w:type="paragraph" w:customStyle="1" w:styleId="6248CAA9B8A74B8FAE50521777F3BBD6">
    <w:name w:val="6248CAA9B8A74B8FAE50521777F3BBD6"/>
  </w:style>
  <w:style w:type="paragraph" w:customStyle="1" w:styleId="87BAD1C9FB7F4C79906CA6D874AB5038">
    <w:name w:val="87BAD1C9FB7F4C79906CA6D874AB5038"/>
  </w:style>
  <w:style w:type="paragraph" w:customStyle="1" w:styleId="Declaration">
    <w:name w:val="Declaration"/>
    <w:basedOn w:val="Normal"/>
    <w:autoRedefine/>
    <w:uiPriority w:val="3"/>
    <w:qFormat/>
    <w:pPr>
      <w:spacing w:after="0" w:line="360" w:lineRule="auto"/>
      <w:jc w:val="both"/>
    </w:pPr>
    <w:rPr>
      <w:rFonts w:ascii="Times New Roman" w:hAnsi="Times New Roman"/>
      <w:sz w:val="24"/>
      <w:lang w:val="en-US" w:eastAsia="en-US"/>
    </w:rPr>
  </w:style>
  <w:style w:type="paragraph" w:customStyle="1" w:styleId="389A8012736E4FEABC71FCA7E84C0E89">
    <w:name w:val="389A8012736E4FEABC71FCA7E84C0E89"/>
  </w:style>
  <w:style w:type="paragraph" w:customStyle="1" w:styleId="90230441DCEB4172834AAD15C7A1ADAE">
    <w:name w:val="90230441DCEB4172834AAD15C7A1ADAE"/>
  </w:style>
  <w:style w:type="paragraph" w:customStyle="1" w:styleId="BB7318CACD7D4D2591D552F845A6569C">
    <w:name w:val="BB7318CACD7D4D2591D552F845A6569C"/>
  </w:style>
  <w:style w:type="paragraph" w:customStyle="1" w:styleId="CBF2BA9A3B5745889BE8A3DBAAB35C04">
    <w:name w:val="CBF2BA9A3B5745889BE8A3DBAAB35C04"/>
    <w:rsid w:val="00BF7B2D"/>
  </w:style>
  <w:style w:type="paragraph" w:customStyle="1" w:styleId="15F2D08D5A2B4253BDF9DDC22ADD8EB4">
    <w:name w:val="15F2D08D5A2B4253BDF9DDC22ADD8EB4"/>
    <w:rsid w:val="00BF7B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099611-9725-42D0-8E58-35D11A2E41ED}">
  <we:reference id="4b785c87-866c-4bad-85d8-5d1ae467ac9a" version="3.14.4.0" store="EXCatalog" storeType="EXCatalog"/>
  <we:alternateReferences>
    <we:reference id="WA104381909" version="3.14.4.0" store="en-MY"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Jib</b:Tag>
    <b:SourceType>InternetSite</b:SourceType>
    <b:Guid>{6CE96E42-D4E5-4D11-92B4-4BA9387822C9}</b:Guid>
    <b:Author>
      <b:Author>
        <b:Corporate>Jibble</b:Corporate>
      </b:Author>
    </b:Author>
    <b:Title>Jibble</b:Title>
    <b:InternetSiteTitle>Jibble</b:InternetSiteTitle>
    <b:URL>https://www.jibble.io</b:URL>
    <b:RefOrder>1</b:RefOrder>
  </b:Source>
  <b:Source>
    <b:Tag>Sli</b:Tag>
    <b:SourceType>InternetSite</b:SourceType>
    <b:Guid>{27D1B187-3446-474A-9F37-4EB772113AC0}</b:Guid>
    <b:Author>
      <b:Author>
        <b:Corporate>Sling</b:Corporate>
      </b:Author>
    </b:Author>
    <b:Title>Features</b:Title>
    <b:InternetSiteTitle>Sling by Toast</b:InternetSiteTitle>
    <b:URL>https://getsling.com/features-2/</b:URL>
    <b:RefOrder>2</b:RefOrder>
  </b:Source>
  <b:Source>
    <b:Tag>Tim25</b:Tag>
    <b:SourceType>InternetSite</b:SourceType>
    <b:Guid>{F8D32685-B025-4552-BD27-16E1C35CBF31}</b:Guid>
    <b:Author>
      <b:Author>
        <b:Corporate>TimeTec</b:Corporate>
      </b:Author>
    </b:Author>
    <b:Title>TimeTec</b:Title>
    <b:InternetSiteTitle>TimeTec</b:InternetSiteTitle>
    <b:Year>2025</b:Year>
    <b:URL>https://www.timeteccloud.com</b:URL>
    <b:RefOrder>3</b:RefOrder>
  </b:Source>
  <b:Source>
    <b:Tag>htt23</b:Tag>
    <b:SourceType>InternetSite</b:SourceType>
    <b:Guid>{8C84B2B7-2BD3-4464-9D6D-97213FF833EF}</b:Guid>
    <b:Title>https://8allocate.com</b:Title>
    <b:InternetSiteTitle>The Guide to Writing Software Requirements Specification</b:InternetSiteTitle>
    <b:Year>2023</b:Year>
    <b:Month>October</b:Month>
    <b:Day>31</b:Day>
    <b:URL>https://8allocate.com/blog/the-ultimate-guide-to-writing-software-requirements-specification/</b:URL>
    <b:RefOrder>1</b:RefOrder>
  </b:Source>
  <b:Source>
    <b:Tag>htt</b:Tag>
    <b:SourceType>InternetSite</b:SourceType>
    <b:Guid>{4A5EA34D-25EF-4185-9562-77280F83F11A}</b:Guid>
    <b:Title>https://www.hotjar.com/</b:Title>
    <b:InternetSiteTitle>User interface: what it is and why it matters</b:InternetSiteTitle>
    <b:URL>https://www.hotjar.com/ui-design/glossary/user-interface/</b:URL>
    <b:RefOrder>2</b:RefOrder>
  </b:Source>
  <b:Source>
    <b:Tag>Glo23</b:Tag>
    <b:SourceType>InternetSite</b:SourceType>
    <b:Guid>{CA5784ED-8F94-4EEA-A8B0-64956036363D}</b:Guid>
    <b:Author>
      <b:Author>
        <b:NameList>
          <b:Person>
            <b:Last>Global</b:Last>
            <b:First>QAT</b:First>
          </b:Person>
        </b:NameList>
      </b:Author>
    </b:Author>
    <b:Title>Writing Assumptions and Constraints – SRS</b:Title>
    <b:Year>2023</b:Year>
    <b:InternetSiteTitle>https://qat.com/</b:InternetSiteTitle>
    <b:Month>September</b:Month>
    <b:Day>25</b:Day>
    <b:URL>https://qat.com/writing-assumptions-constraints-srs/</b:URL>
    <b:RefOrder>4</b:RefOrder>
  </b:Source>
  <b:Source>
    <b:Tag>Jac</b:Tag>
    <b:SourceType>InternetSite</b:SourceType>
    <b:Guid>{55009468-48A1-40EE-8F75-2B5DE2BBF06F}</b:Guid>
    <b:Author>
      <b:Author>
        <b:NameList>
          <b:Person>
            <b:Last>Biscobing</b:Last>
            <b:First>Jacqueline</b:First>
          </b:Person>
        </b:NameList>
      </b:Author>
    </b:Author>
    <b:Title>TechTarget</b:Title>
    <b:InternetSiteTitle>Entity Relationship Diagram (ERD)</b:InternetSiteTitle>
    <b:URL>https://www.techtarget.com/searchdatamanagement/definition/entity-relationship-diagram-ERD</b:URL>
    <b:RefOrder>6</b:RefOrder>
  </b:Source>
</b:Sources>
</file>

<file path=customXml/itemProps1.xml><?xml version="1.0" encoding="utf-8"?>
<ds:datastoreItem xmlns:ds="http://schemas.openxmlformats.org/officeDocument/2006/customXml" ds:itemID="{AB7895A5-C135-47B6-9D7A-045E74AC8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Appendix 6 _CCI-FYP-Report Template 2025</Template>
  <TotalTime>5978</TotalTime>
  <Pages>35</Pages>
  <Words>4182</Words>
  <Characters>23545</Characters>
  <Application>Microsoft Office Word</Application>
  <DocSecurity>0</DocSecurity>
  <Lines>872</Lines>
  <Paragraphs>693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Muhamad Irfan</dc:creator>
  <cp:lastModifiedBy>Muhamad</cp:lastModifiedBy>
  <cp:revision>368</cp:revision>
  <cp:lastPrinted>2024-11-21T15:11:00Z</cp:lastPrinted>
  <dcterms:created xsi:type="dcterms:W3CDTF">2024-11-14T19:26:00Z</dcterms:created>
  <dcterms:modified xsi:type="dcterms:W3CDTF">2025-01-11T08:34:00Z</dcterms:modified>
</cp:coreProperties>
</file>